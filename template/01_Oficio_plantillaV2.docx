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FA41" w14:textId="15382F67" w:rsidR="00676CB3" w:rsidRPr="00676CB3" w:rsidRDefault="003228FF" w:rsidP="00D52720">
      <w:pPr>
        <w:spacing w:line="240" w:lineRule="auto"/>
        <w:jc w:val="right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Día de mes de 2025</w:t>
      </w:r>
    </w:p>
    <w:p w14:paraId="014C2B58" w14:textId="6B4F54E7" w:rsidR="0012430B" w:rsidRDefault="00FE605D" w:rsidP="0012430B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  <w:r>
        <w:rPr>
          <w:rFonts w:ascii="Verdana" w:eastAsia="Verdana" w:hAnsi="Verdana" w:cstheme="majorHAnsi"/>
          <w:b/>
        </w:rPr>
        <w:t>OFI_MNCR-DEP-XXX-2025</w:t>
      </w:r>
    </w:p>
    <w:p w14:paraId="5D7924F7" w14:textId="77777777" w:rsidR="0012430B" w:rsidRPr="00676CB3" w:rsidRDefault="0012430B" w:rsidP="0012430B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</w:p>
    <w:p w14:paraId="08A8CE65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Señor o Señora </w:t>
      </w:r>
    </w:p>
    <w:p w14:paraId="4F02B708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Nombre del destinatario </w:t>
      </w:r>
    </w:p>
    <w:p w14:paraId="190073C9" w14:textId="21E4D033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Puesto </w:t>
      </w:r>
    </w:p>
    <w:p w14:paraId="41669DD7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</w:p>
    <w:p w14:paraId="18C2274F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>Asunto: XXXXXXXXX</w:t>
      </w:r>
    </w:p>
    <w:p w14:paraId="7C109ED6" w14:textId="167628BB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</w:p>
    <w:p w14:paraId="24AA83EF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Estimado XXXXXX:  </w:t>
      </w:r>
    </w:p>
    <w:p w14:paraId="3C943BF8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 xml:space="preserve">Estimada XXXXXX:  </w:t>
      </w:r>
    </w:p>
    <w:p w14:paraId="1DCD7243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</w:p>
    <w:p w14:paraId="6DA52DA8" w14:textId="77777777" w:rsidR="00676CB3" w:rsidRPr="00676CB3" w:rsidRDefault="00676CB3" w:rsidP="00D52720">
      <w:pPr>
        <w:spacing w:line="240" w:lineRule="auto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>Cuerpo de la carta</w:t>
      </w:r>
    </w:p>
    <w:p w14:paraId="360190C8" w14:textId="7A5BE12E" w:rsidR="00D74878" w:rsidRPr="00676CB3" w:rsidRDefault="00D74878" w:rsidP="00D52720">
      <w:pPr>
        <w:spacing w:line="240" w:lineRule="auto"/>
        <w:jc w:val="both"/>
        <w:rPr>
          <w:rFonts w:ascii="Verdana" w:hAnsi="Verdana"/>
        </w:rPr>
      </w:pPr>
    </w:p>
    <w:p w14:paraId="5487B629" w14:textId="44D217B4" w:rsidR="00302F3D" w:rsidRPr="00676CB3" w:rsidRDefault="001E1C61" w:rsidP="00D52720">
      <w:pPr>
        <w:spacing w:line="240" w:lineRule="auto"/>
        <w:jc w:val="both"/>
        <w:rPr>
          <w:rFonts w:ascii="Verdana" w:hAnsi="Verdana"/>
        </w:rPr>
      </w:pPr>
      <w:r w:rsidRPr="00676CB3">
        <w:rPr>
          <w:rFonts w:ascii="Verdana" w:hAnsi="Verdana"/>
        </w:rPr>
        <w:t>Sin otro particular se despide,</w:t>
      </w:r>
    </w:p>
    <w:p w14:paraId="2CB1EB8B" w14:textId="5871D5A3" w:rsidR="00676CB3" w:rsidRPr="00721EBE" w:rsidRDefault="00676CB3" w:rsidP="00676CB3">
      <w:pPr>
        <w:jc w:val="center"/>
        <w:rPr>
          <w:lang w:val="es-ES"/>
        </w:rPr>
      </w:pPr>
    </w:p>
    <w:p w14:paraId="40A607A4" w14:textId="221DB937" w:rsidR="00676CB3" w:rsidRPr="00721EBE" w:rsidRDefault="00676CB3" w:rsidP="00676CB3">
      <w:pPr>
        <w:jc w:val="center"/>
        <w:rPr>
          <w:lang w:val="es-ES"/>
        </w:rPr>
      </w:pPr>
      <w:r w:rsidRPr="00721EBE">
        <w:rPr>
          <w:noProof/>
          <w:lang w:eastAsia="es-C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D93146" wp14:editId="030B4C15">
                <wp:simplePos x="0" y="0"/>
                <wp:positionH relativeFrom="margin">
                  <wp:posOffset>2362200</wp:posOffset>
                </wp:positionH>
                <wp:positionV relativeFrom="paragraph">
                  <wp:posOffset>123825</wp:posOffset>
                </wp:positionV>
                <wp:extent cx="1009650" cy="5524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A9220" w14:textId="77777777" w:rsidR="00676CB3" w:rsidRDefault="00676CB3" w:rsidP="00676CB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F54CB0A" w14:textId="77777777" w:rsidR="00676CB3" w:rsidRPr="00BB66A9" w:rsidRDefault="00676CB3" w:rsidP="00676CB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B66A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  <w:t>Firma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931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86pt;margin-top:9.75pt;width:79.5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" fillcolor="white [3201]" strokecolor="#bfbfbf [2412]" strokeweight="1pt">
                <v:stroke dashstyle="3 1"/>
                <v:textbox>
                  <w:txbxContent>
                    <w:p w14:paraId="5DCA9220" w14:textId="77777777" w:rsidR="00676CB3" w:rsidRDefault="00676CB3" w:rsidP="00676CB3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  <w:p w14:paraId="3F54CB0A" w14:textId="77777777" w:rsidR="00676CB3" w:rsidRPr="00BB66A9" w:rsidRDefault="00676CB3" w:rsidP="00676CB3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BB66A9"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  <w:t>Firma digital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7FF7BE" w14:textId="77777777" w:rsidR="00676CB3" w:rsidRPr="00721EBE" w:rsidRDefault="00676CB3" w:rsidP="00676CB3">
      <w:pPr>
        <w:jc w:val="center"/>
        <w:rPr>
          <w:lang w:val="es-ES"/>
        </w:rPr>
      </w:pPr>
    </w:p>
    <w:p w14:paraId="5F10DEDE" w14:textId="766825B8" w:rsidR="00676CB3" w:rsidRPr="00721EBE" w:rsidRDefault="00676CB3" w:rsidP="00676CB3">
      <w:pPr>
        <w:rPr>
          <w:lang w:val="es-ES"/>
        </w:rPr>
      </w:pPr>
    </w:p>
    <w:p w14:paraId="2542DBDE" w14:textId="4EC42053" w:rsidR="00676CB3" w:rsidRPr="009F7BB7" w:rsidRDefault="00676CB3" w:rsidP="0012430B">
      <w:pPr>
        <w:jc w:val="center"/>
        <w:rPr>
          <w:rFonts w:ascii="Verdana" w:hAnsi="Verdana"/>
        </w:rPr>
      </w:pPr>
      <w:r w:rsidRPr="009F7BB7">
        <w:rPr>
          <w:rFonts w:ascii="Verdana" w:hAnsi="Verdana"/>
        </w:rPr>
        <w:t>Nombre del remitente</w:t>
      </w:r>
    </w:p>
    <w:p w14:paraId="4EB53459" w14:textId="604080D3" w:rsidR="0012430B" w:rsidRDefault="00676CB3" w:rsidP="0012430B">
      <w:pPr>
        <w:spacing w:line="240" w:lineRule="auto"/>
        <w:jc w:val="center"/>
        <w:rPr>
          <w:rFonts w:ascii="Verdana" w:hAnsi="Verdana"/>
          <w:b/>
          <w:bCs/>
          <w:lang w:val="es-ES"/>
        </w:rPr>
      </w:pPr>
      <w:r w:rsidRPr="009F7BB7">
        <w:rPr>
          <w:rFonts w:ascii="Verdana" w:hAnsi="Verdana"/>
        </w:rPr>
        <w:t>Puesto</w:t>
      </w:r>
    </w:p>
    <w:p w14:paraId="495FC908" w14:textId="259B0887" w:rsidR="0012430B" w:rsidRPr="00676CB3" w:rsidRDefault="0012430B" w:rsidP="0012430B">
      <w:pPr>
        <w:spacing w:line="240" w:lineRule="auto"/>
        <w:jc w:val="center"/>
        <w:rPr>
          <w:rFonts w:ascii="Verdana" w:hAnsi="Verdana"/>
          <w:b/>
          <w:bCs/>
          <w:lang w:val="es-ES"/>
        </w:rPr>
      </w:pPr>
      <w:r w:rsidRPr="00676CB3">
        <w:rPr>
          <w:rFonts w:ascii="Verdana" w:hAnsi="Verdana"/>
          <w:b/>
          <w:bCs/>
          <w:lang w:val="es-ES"/>
        </w:rPr>
        <w:t>NOMBRE DE UNIDAD ADMINISTRATIVA</w:t>
      </w:r>
    </w:p>
    <w:p w14:paraId="0E05794F" w14:textId="2883BA9F" w:rsidR="00676CB3" w:rsidRPr="009F7BB7" w:rsidRDefault="00676CB3" w:rsidP="00676CB3">
      <w:pPr>
        <w:jc w:val="center"/>
        <w:rPr>
          <w:rFonts w:ascii="Verdana" w:hAnsi="Verdana"/>
        </w:rPr>
      </w:pPr>
    </w:p>
    <w:p w14:paraId="32EAB6E2" w14:textId="77777777" w:rsidR="00D52720" w:rsidRDefault="00D52720" w:rsidP="00D52720">
      <w:pPr>
        <w:shd w:val="clear" w:color="auto" w:fill="FFFFFF"/>
        <w:spacing w:line="240" w:lineRule="auto"/>
        <w:jc w:val="both"/>
        <w:rPr>
          <w:rFonts w:ascii="Verdana" w:eastAsia="Verdana" w:hAnsi="Verdana" w:cstheme="majorHAnsi"/>
          <w:sz w:val="16"/>
        </w:rPr>
      </w:pPr>
    </w:p>
    <w:p w14:paraId="6B0F3389" w14:textId="0ECF043B" w:rsidR="00676CB3" w:rsidRPr="00676CB3" w:rsidRDefault="00676CB3" w:rsidP="00D52720">
      <w:pPr>
        <w:shd w:val="clear" w:color="auto" w:fill="FFFFFF"/>
        <w:spacing w:line="240" w:lineRule="auto"/>
        <w:jc w:val="both"/>
        <w:rPr>
          <w:rFonts w:ascii="Verdana" w:eastAsia="Verdana" w:hAnsi="Verdana" w:cstheme="majorHAnsi"/>
          <w:sz w:val="16"/>
        </w:rPr>
      </w:pPr>
      <w:r w:rsidRPr="00676CB3">
        <w:rPr>
          <w:rFonts w:ascii="Verdana" w:eastAsia="Verdana" w:hAnsi="Verdana" w:cstheme="majorHAnsi"/>
          <w:sz w:val="16"/>
        </w:rPr>
        <w:t>Anexo: no hay</w:t>
      </w:r>
      <w:r w:rsidR="00FE605D">
        <w:rPr>
          <w:rFonts w:ascii="Verdana" w:eastAsia="Verdana" w:hAnsi="Verdana" w:cstheme="majorHAnsi"/>
          <w:sz w:val="16"/>
        </w:rPr>
        <w:t>/ XXX</w:t>
      </w:r>
    </w:p>
    <w:p w14:paraId="4138F8A5" w14:textId="77777777" w:rsidR="00676CB3" w:rsidRPr="00676CB3" w:rsidRDefault="00676CB3" w:rsidP="00D52720">
      <w:pPr>
        <w:shd w:val="clear" w:color="auto" w:fill="FFFFFF"/>
        <w:spacing w:line="240" w:lineRule="auto"/>
        <w:jc w:val="both"/>
        <w:rPr>
          <w:rFonts w:ascii="Verdana" w:eastAsia="Verdana" w:hAnsi="Verdana" w:cstheme="majorHAnsi"/>
          <w:sz w:val="16"/>
        </w:rPr>
      </w:pPr>
      <w:r w:rsidRPr="00676CB3">
        <w:rPr>
          <w:rFonts w:ascii="Verdana" w:eastAsia="Verdana" w:hAnsi="Verdana" w:cstheme="majorHAnsi"/>
          <w:sz w:val="16"/>
        </w:rPr>
        <w:t xml:space="preserve">C.  </w:t>
      </w:r>
      <w:r w:rsidRPr="00676CB3">
        <w:rPr>
          <w:rFonts w:ascii="Verdana" w:hAnsi="Verdana" w:cstheme="majorHAnsi"/>
          <w:sz w:val="16"/>
        </w:rPr>
        <w:t xml:space="preserve"> Nombres de las personas a quien se les copia</w:t>
      </w:r>
    </w:p>
    <w:p w14:paraId="59F15841" w14:textId="7C50BBB9" w:rsidR="00676CB3" w:rsidRPr="00676CB3" w:rsidRDefault="0012430B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>
        <w:rPr>
          <w:rFonts w:ascii="Verdana" w:hAnsi="Verdana" w:cstheme="majorHAnsi"/>
          <w:sz w:val="16"/>
        </w:rPr>
        <w:t>Acrónim</w:t>
      </w:r>
      <w:r w:rsidR="00676CB3" w:rsidRPr="00676CB3">
        <w:rPr>
          <w:rFonts w:ascii="Verdana" w:hAnsi="Verdana" w:cstheme="majorHAnsi"/>
          <w:sz w:val="16"/>
        </w:rPr>
        <w:t>os de las personas autoras</w:t>
      </w:r>
    </w:p>
    <w:p w14:paraId="52425A66" w14:textId="14B662DB" w:rsidR="006855BF" w:rsidRPr="00676CB3" w:rsidRDefault="00676CB3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 w:rsidRPr="00676CB3">
        <w:rPr>
          <w:rFonts w:ascii="Verdana" w:hAnsi="Verdana" w:cstheme="majorHAnsi"/>
          <w:sz w:val="16"/>
        </w:rPr>
        <w:t>Indicar serie/subserie/expediente donde archivar</w:t>
      </w:r>
    </w:p>
    <w:sectPr w:rsidR="006855BF" w:rsidRPr="00676C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EA104" w14:textId="77777777" w:rsidR="00C942A5" w:rsidRDefault="00C942A5" w:rsidP="00EA47B4">
      <w:pPr>
        <w:spacing w:after="0" w:line="240" w:lineRule="auto"/>
      </w:pPr>
      <w:r>
        <w:separator/>
      </w:r>
    </w:p>
  </w:endnote>
  <w:endnote w:type="continuationSeparator" w:id="0">
    <w:p w14:paraId="0B6B886F" w14:textId="77777777" w:rsidR="00C942A5" w:rsidRDefault="00C942A5" w:rsidP="00E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91FEA" w14:textId="77777777" w:rsidR="00371B48" w:rsidRDefault="00371B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231FA63B" w:rsidR="001F5AA7" w:rsidRPr="001F5AA7" w:rsidRDefault="00676CB3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 w:rsidR="00D52720"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005FE96F" w:rsidR="00C51A49" w:rsidRPr="00EF52B6" w:rsidRDefault="001F5AA7" w:rsidP="001F5AA7">
    <w:pPr>
      <w:jc w:val="center"/>
      <w:rPr>
        <w:rFonts w:ascii="Verdana" w:hAnsi="Verdana"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676CB3" w:rsidRPr="00E91627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A1AB" w14:textId="77777777" w:rsidR="00371B48" w:rsidRDefault="0037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3F547" w14:textId="77777777" w:rsidR="00C942A5" w:rsidRDefault="00C942A5" w:rsidP="00EA47B4">
      <w:pPr>
        <w:spacing w:after="0" w:line="240" w:lineRule="auto"/>
      </w:pPr>
      <w:r>
        <w:separator/>
      </w:r>
    </w:p>
  </w:footnote>
  <w:footnote w:type="continuationSeparator" w:id="0">
    <w:p w14:paraId="4EBEFA58" w14:textId="77777777" w:rsidR="00C942A5" w:rsidRDefault="00C942A5" w:rsidP="00E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0E18" w14:textId="77777777" w:rsidR="00371B48" w:rsidRDefault="00371B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6879" w14:textId="77FD3480" w:rsidR="00EF52B6" w:rsidRDefault="001F5C69" w:rsidP="00663DD8">
    <w:pPr>
      <w:pStyle w:val="Encabezado"/>
    </w:pPr>
    <w:r>
      <w:rPr>
        <w:noProof/>
        <w:lang w:eastAsia="es-CR"/>
      </w:rPr>
      <w:drawing>
        <wp:inline distT="0" distB="0" distL="0" distR="0" wp14:anchorId="47D4109B" wp14:editId="237BF85A">
          <wp:extent cx="5612130" cy="447675"/>
          <wp:effectExtent l="0" t="0" r="7620" b="9525"/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DCFCA7" w14:textId="17AC2D88" w:rsidR="00663DD8" w:rsidRDefault="00663DD8" w:rsidP="00663DD8">
    <w:pPr>
      <w:pStyle w:val="Encabezado"/>
    </w:pPr>
  </w:p>
  <w:p w14:paraId="53A78CC1" w14:textId="475568B2" w:rsidR="00676CB3" w:rsidRDefault="00676CB3" w:rsidP="0012430B">
    <w:pPr>
      <w:pStyle w:val="Encabezado"/>
      <w:jc w:val="right"/>
      <w:rPr>
        <w:rFonts w:ascii="Verdana" w:hAnsi="Verdana" w:cstheme="majorHAnsi"/>
        <w:b/>
        <w:bCs/>
        <w:sz w:val="20"/>
      </w:rPr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12430B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12430B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  <w:p w14:paraId="4E0896DC" w14:textId="77777777" w:rsidR="0012430B" w:rsidRDefault="0012430B" w:rsidP="0012430B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CCA4" w14:textId="77777777" w:rsidR="00371B48" w:rsidRDefault="00371B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167895">
    <w:abstractNumId w:val="4"/>
  </w:num>
  <w:num w:numId="2" w16cid:durableId="1235968004">
    <w:abstractNumId w:val="5"/>
  </w:num>
  <w:num w:numId="3" w16cid:durableId="430704835">
    <w:abstractNumId w:val="6"/>
  </w:num>
  <w:num w:numId="4" w16cid:durableId="1937900893">
    <w:abstractNumId w:val="7"/>
  </w:num>
  <w:num w:numId="5" w16cid:durableId="331302852">
    <w:abstractNumId w:val="9"/>
  </w:num>
  <w:num w:numId="6" w16cid:durableId="1447188383">
    <w:abstractNumId w:val="0"/>
  </w:num>
  <w:num w:numId="7" w16cid:durableId="1339771021">
    <w:abstractNumId w:val="1"/>
  </w:num>
  <w:num w:numId="8" w16cid:durableId="164714384">
    <w:abstractNumId w:val="2"/>
  </w:num>
  <w:num w:numId="9" w16cid:durableId="221066902">
    <w:abstractNumId w:val="3"/>
  </w:num>
  <w:num w:numId="10" w16cid:durableId="1566067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2B6"/>
    <w:rsid w:val="000237FF"/>
    <w:rsid w:val="00040301"/>
    <w:rsid w:val="00060E29"/>
    <w:rsid w:val="00075A77"/>
    <w:rsid w:val="0008754A"/>
    <w:rsid w:val="000A6506"/>
    <w:rsid w:val="001223A1"/>
    <w:rsid w:val="0012430B"/>
    <w:rsid w:val="00130A8C"/>
    <w:rsid w:val="001519C9"/>
    <w:rsid w:val="001542D3"/>
    <w:rsid w:val="001766F1"/>
    <w:rsid w:val="00176A31"/>
    <w:rsid w:val="001B4F7C"/>
    <w:rsid w:val="001E1C61"/>
    <w:rsid w:val="001E6887"/>
    <w:rsid w:val="001F5AA7"/>
    <w:rsid w:val="001F5C69"/>
    <w:rsid w:val="00207CAF"/>
    <w:rsid w:val="002241DB"/>
    <w:rsid w:val="0024625F"/>
    <w:rsid w:val="002617E7"/>
    <w:rsid w:val="0026377C"/>
    <w:rsid w:val="00283304"/>
    <w:rsid w:val="002D44BE"/>
    <w:rsid w:val="00302F3D"/>
    <w:rsid w:val="003228FF"/>
    <w:rsid w:val="00371B48"/>
    <w:rsid w:val="00382725"/>
    <w:rsid w:val="0038719E"/>
    <w:rsid w:val="003975A2"/>
    <w:rsid w:val="00435615"/>
    <w:rsid w:val="00453232"/>
    <w:rsid w:val="004A4FCF"/>
    <w:rsid w:val="004B2BBA"/>
    <w:rsid w:val="005070E9"/>
    <w:rsid w:val="00522882"/>
    <w:rsid w:val="00583A7A"/>
    <w:rsid w:val="00590A96"/>
    <w:rsid w:val="005A3A20"/>
    <w:rsid w:val="005C6042"/>
    <w:rsid w:val="006367F2"/>
    <w:rsid w:val="00663DD8"/>
    <w:rsid w:val="00676CB3"/>
    <w:rsid w:val="006855BF"/>
    <w:rsid w:val="006C157F"/>
    <w:rsid w:val="006D7715"/>
    <w:rsid w:val="006F246F"/>
    <w:rsid w:val="0071301E"/>
    <w:rsid w:val="00732B5B"/>
    <w:rsid w:val="00745A8F"/>
    <w:rsid w:val="00767E26"/>
    <w:rsid w:val="007A120A"/>
    <w:rsid w:val="007B34DB"/>
    <w:rsid w:val="007D1D6D"/>
    <w:rsid w:val="008775A4"/>
    <w:rsid w:val="00986227"/>
    <w:rsid w:val="00994974"/>
    <w:rsid w:val="009D595E"/>
    <w:rsid w:val="009F7BB7"/>
    <w:rsid w:val="00AB4911"/>
    <w:rsid w:val="00AD3ECC"/>
    <w:rsid w:val="00AE28E4"/>
    <w:rsid w:val="00B229DA"/>
    <w:rsid w:val="00B27FAF"/>
    <w:rsid w:val="00B51CB7"/>
    <w:rsid w:val="00B57066"/>
    <w:rsid w:val="00B85F1A"/>
    <w:rsid w:val="00B95133"/>
    <w:rsid w:val="00BB2E58"/>
    <w:rsid w:val="00BF2239"/>
    <w:rsid w:val="00C044C9"/>
    <w:rsid w:val="00C0657C"/>
    <w:rsid w:val="00C51A49"/>
    <w:rsid w:val="00C531BF"/>
    <w:rsid w:val="00C9355D"/>
    <w:rsid w:val="00C942A5"/>
    <w:rsid w:val="00CB2DB8"/>
    <w:rsid w:val="00CB3B9D"/>
    <w:rsid w:val="00D063C0"/>
    <w:rsid w:val="00D44AF8"/>
    <w:rsid w:val="00D50F46"/>
    <w:rsid w:val="00D52720"/>
    <w:rsid w:val="00D74878"/>
    <w:rsid w:val="00DB0B89"/>
    <w:rsid w:val="00E34A44"/>
    <w:rsid w:val="00E633D2"/>
    <w:rsid w:val="00EA47B4"/>
    <w:rsid w:val="00EC4449"/>
    <w:rsid w:val="00EF2C8F"/>
    <w:rsid w:val="00EF52B6"/>
    <w:rsid w:val="00F13585"/>
    <w:rsid w:val="00F2721C"/>
    <w:rsid w:val="00F43F17"/>
    <w:rsid w:val="00F52979"/>
    <w:rsid w:val="00FB1FCD"/>
    <w:rsid w:val="00FD47C3"/>
    <w:rsid w:val="00FD6BC8"/>
    <w:rsid w:val="00FD7649"/>
    <w:rsid w:val="00F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EC87940535774C9D336F100CC8EB27" ma:contentTypeVersion="4" ma:contentTypeDescription="Crear nuevo documento." ma:contentTypeScope="" ma:versionID="becfb7796230cb8053c6980021b46023">
  <xsd:schema xmlns:xsd="http://www.w3.org/2001/XMLSchema" xmlns:xs="http://www.w3.org/2001/XMLSchema" xmlns:p="http://schemas.microsoft.com/office/2006/metadata/properties" xmlns:ns2="1bdad023-3c50-4ceb-9cc3-ac8b9b1a267d" targetNamespace="http://schemas.microsoft.com/office/2006/metadata/properties" ma:root="true" ma:fieldsID="b376e32cc7afbdf5abbed303cdde73c8" ns2:_="">
    <xsd:import namespace="1bdad023-3c50-4ceb-9cc3-ac8b9b1a2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ad023-3c50-4ceb-9cc3-ac8b9b1a2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9227B9-B7A6-4113-B8E1-69F04173C9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A9B572-4FA8-4B84-AF1F-B309BAD67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ad023-3c50-4ceb-9cc3-ac8b9b1a2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53C6C5-E5CF-4403-9190-92964805CB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8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MENDIETA</dc:creator>
  <cp:lastModifiedBy>Sofía Irola Rojas</cp:lastModifiedBy>
  <cp:revision>5</cp:revision>
  <cp:lastPrinted>2025-07-11T13:42:00Z</cp:lastPrinted>
  <dcterms:created xsi:type="dcterms:W3CDTF">2025-01-30T20:50:00Z</dcterms:created>
  <dcterms:modified xsi:type="dcterms:W3CDTF">2025-07-11T13:43:00Z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0x01010077EC87940535774C9D336F100CC8EB27</vt:lpwstr>
  </property>
  <property fmtid="{D5CDD505-2E9C-101B-9397-08002B2CF9AE}" pid="3" name="Order">
    <vt:r8>344800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</Properties>
</file>