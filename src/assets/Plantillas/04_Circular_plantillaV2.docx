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A1A8A8" w14:textId="36BC6B83" w:rsidR="00BB72F9" w:rsidRDefault="00BB72F9" w:rsidP="002606F9">
      <w:pPr>
        <w:pStyle w:val="Textoindependiente"/>
        <w:spacing w:before="93" w:line="240" w:lineRule="auto"/>
        <w:ind w:left="708" w:right="1925" w:firstLine="708"/>
        <w:jc w:val="center"/>
        <w:rPr>
          <w:rFonts w:ascii="Verdana" w:hAnsi="Verdana" w:cstheme="minorBidi"/>
          <w:b/>
          <w:bCs/>
        </w:rPr>
      </w:pPr>
      <w:r w:rsidRPr="5A766898">
        <w:rPr>
          <w:rFonts w:ascii="Verdana" w:hAnsi="Verdana" w:cstheme="minorBidi"/>
          <w:b/>
          <w:bCs/>
        </w:rPr>
        <w:t>CIR MNCR-</w:t>
      </w:r>
      <w:r w:rsidR="001843D0">
        <w:rPr>
          <w:rFonts w:ascii="Verdana" w:hAnsi="Verdana" w:cstheme="minorBidi"/>
          <w:b/>
          <w:bCs/>
        </w:rPr>
        <w:t>DEP-XXX-2025</w:t>
      </w:r>
      <w:bookmarkStart w:id="0" w:name="_GoBack"/>
      <w:bookmarkEnd w:id="0"/>
    </w:p>
    <w:p w14:paraId="2A3B0FB4" w14:textId="3A20A5AE" w:rsidR="00AA5641" w:rsidRPr="004A2600" w:rsidRDefault="00AA5641" w:rsidP="002606F9">
      <w:pPr>
        <w:pStyle w:val="Textoindependiente"/>
        <w:spacing w:before="93" w:line="240" w:lineRule="auto"/>
        <w:ind w:left="708" w:right="1925" w:firstLine="708"/>
        <w:jc w:val="center"/>
        <w:rPr>
          <w:rFonts w:ascii="Verdana" w:hAnsi="Verdana" w:cstheme="minorBidi"/>
          <w:b/>
          <w:bCs/>
        </w:rPr>
      </w:pPr>
      <w:r w:rsidRPr="5A766898">
        <w:rPr>
          <w:rFonts w:ascii="Verdana" w:hAnsi="Verdana" w:cstheme="minorBidi"/>
          <w:b/>
          <w:bCs/>
        </w:rPr>
        <w:t>CIRCULAR</w:t>
      </w:r>
    </w:p>
    <w:p w14:paraId="2EE08282" w14:textId="7562BFBD" w:rsidR="004A2600" w:rsidRPr="004A2600" w:rsidRDefault="00BB72F9" w:rsidP="5A766898">
      <w:pPr>
        <w:pStyle w:val="Textoindependiente"/>
        <w:spacing w:before="93" w:line="240" w:lineRule="auto"/>
        <w:ind w:right="1925"/>
        <w:rPr>
          <w:rFonts w:ascii="Verdana" w:hAnsi="Verdana" w:cstheme="minorBidi"/>
        </w:rPr>
      </w:pPr>
      <w:r w:rsidRPr="5A766898">
        <w:rPr>
          <w:rFonts w:ascii="Verdana" w:hAnsi="Verdana" w:cstheme="minorBidi"/>
          <w:b/>
          <w:bCs/>
        </w:rPr>
        <w:t xml:space="preserve">PARA: </w:t>
      </w:r>
      <w:r w:rsidR="004A2600" w:rsidRPr="5A766898">
        <w:rPr>
          <w:rFonts w:ascii="Verdana" w:hAnsi="Verdana" w:cstheme="minorBidi"/>
        </w:rPr>
        <w:t>Grupo (Por ejemplo: Personas funcionarias)</w:t>
      </w:r>
    </w:p>
    <w:p w14:paraId="2EAEE2DA" w14:textId="56E53EE9" w:rsidR="00BB72F9" w:rsidRDefault="004A2600" w:rsidP="5A766898">
      <w:pPr>
        <w:pStyle w:val="Textoindependiente"/>
        <w:spacing w:before="93" w:line="240" w:lineRule="auto"/>
        <w:ind w:right="1925"/>
        <w:rPr>
          <w:rFonts w:ascii="Verdana" w:hAnsi="Verdana" w:cstheme="minorBidi"/>
        </w:rPr>
      </w:pPr>
      <w:r w:rsidRPr="5A766898">
        <w:rPr>
          <w:rFonts w:ascii="Verdana" w:hAnsi="Verdana" w:cstheme="minorBidi"/>
        </w:rPr>
        <w:t>Institución (Por ejemplo: Museo Nacional de Costa Rica)</w:t>
      </w:r>
    </w:p>
    <w:p w14:paraId="5F89093C" w14:textId="33AB6229" w:rsidR="00AA5641" w:rsidRPr="004A2600" w:rsidRDefault="00AA5641" w:rsidP="5A766898">
      <w:pPr>
        <w:pStyle w:val="Textoindependiente"/>
        <w:spacing w:before="93" w:line="240" w:lineRule="auto"/>
        <w:ind w:right="1925"/>
        <w:rPr>
          <w:rFonts w:ascii="Verdana" w:hAnsi="Verdana" w:cstheme="minorBidi"/>
        </w:rPr>
      </w:pPr>
      <w:r w:rsidRPr="004A2600">
        <w:rPr>
          <w:rFonts w:ascii="Verdana" w:hAnsi="Verdana"/>
          <w:noProof/>
          <w:lang w:val="es-CR" w:eastAsia="es-C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C38B1B" wp14:editId="50E19FDA">
                <wp:simplePos x="0" y="0"/>
                <wp:positionH relativeFrom="margin">
                  <wp:align>left</wp:align>
                </wp:positionH>
                <wp:positionV relativeFrom="paragraph">
                  <wp:posOffset>171450</wp:posOffset>
                </wp:positionV>
                <wp:extent cx="1009650" cy="5524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96401" w14:textId="77777777" w:rsidR="004A2600" w:rsidRDefault="004A2600" w:rsidP="004A2600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569E4657" w14:textId="77777777" w:rsidR="004A2600" w:rsidRPr="00BB66A9" w:rsidRDefault="004A2600" w:rsidP="004A260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14586EF">
              <v:shapetype id="_x0000_t202" coordsize="21600,21600" o:spt="202" path="m,l,21600r21600,l21600,xe" w14:anchorId="2DC38B1B">
                <v:stroke joinstyle="miter"/>
                <v:path gradientshapeok="t" o:connecttype="rect"/>
              </v:shapetype>
              <v:shape id="Cuadro de texto 2" style="position:absolute;left:0;text-align:left;margin-left:0;margin-top:13.5pt;width:79.5pt;height:43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spid="_x0000_s1026" fillcolor="white [3201]" strokecolor="#bfbfbf [2412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">
                <v:stroke dashstyle="3 1"/>
                <v:textbox>
                  <w:txbxContent>
                    <w:p w:rsidR="004A2600" w:rsidP="004A2600" w:rsidRDefault="004A2600" w14:paraId="672A6659" w14:textId="77777777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:rsidRPr="00BB66A9" w:rsidR="004A2600" w:rsidP="004A2600" w:rsidRDefault="004A2600" w14:paraId="0C358E08" w14:textId="77777777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41875C" w14:textId="6CA00D87" w:rsidR="00BB72F9" w:rsidRPr="004A2600" w:rsidRDefault="00BB72F9" w:rsidP="5A766898">
      <w:pPr>
        <w:pStyle w:val="Textoindependiente"/>
        <w:spacing w:before="93" w:line="240" w:lineRule="auto"/>
        <w:ind w:right="1925"/>
        <w:rPr>
          <w:rFonts w:ascii="Verdana" w:hAnsi="Verdana" w:cstheme="minorBidi"/>
        </w:rPr>
      </w:pPr>
    </w:p>
    <w:p w14:paraId="5333E7A8" w14:textId="0CB21BEF" w:rsidR="004A2600" w:rsidRPr="004A2600" w:rsidRDefault="004A2600" w:rsidP="5A766898">
      <w:pPr>
        <w:pStyle w:val="Textoindependiente"/>
        <w:spacing w:before="93" w:line="240" w:lineRule="auto"/>
        <w:ind w:right="1925"/>
        <w:rPr>
          <w:rFonts w:ascii="Verdana" w:hAnsi="Verdana" w:cstheme="minorBidi"/>
        </w:rPr>
      </w:pPr>
    </w:p>
    <w:p w14:paraId="31F9EB72" w14:textId="0A0BF882" w:rsidR="00BB72F9" w:rsidRDefault="00BB72F9" w:rsidP="5A766898">
      <w:pPr>
        <w:pStyle w:val="Textoindependiente"/>
        <w:spacing w:before="120" w:line="240" w:lineRule="auto"/>
        <w:rPr>
          <w:rFonts w:ascii="Verdana" w:hAnsi="Verdana" w:cstheme="minorBidi"/>
        </w:rPr>
      </w:pPr>
      <w:r w:rsidRPr="5A766898">
        <w:rPr>
          <w:rFonts w:ascii="Verdana" w:hAnsi="Verdana" w:cstheme="minorBidi"/>
          <w:b/>
          <w:bCs/>
        </w:rPr>
        <w:t xml:space="preserve">DE: </w:t>
      </w:r>
      <w:r w:rsidR="004A2600" w:rsidRPr="5A766898">
        <w:rPr>
          <w:rFonts w:ascii="Verdana" w:hAnsi="Verdana" w:cstheme="minorBidi"/>
        </w:rPr>
        <w:t>Nombre completo, puesto</w:t>
      </w:r>
    </w:p>
    <w:p w14:paraId="711D9018" w14:textId="08494668" w:rsidR="00AA5641" w:rsidRPr="004A2600" w:rsidRDefault="00AA5641" w:rsidP="5A766898">
      <w:pPr>
        <w:pStyle w:val="Textoindependiente"/>
        <w:spacing w:before="120" w:line="240" w:lineRule="auto"/>
        <w:rPr>
          <w:rFonts w:ascii="Verdana" w:hAnsi="Verdana" w:cstheme="minorBidi"/>
          <w:b/>
          <w:bCs/>
        </w:rPr>
      </w:pPr>
      <w:r w:rsidRPr="004A2600">
        <w:rPr>
          <w:rFonts w:ascii="Verdana" w:hAnsi="Verdana"/>
          <w:noProof/>
          <w:lang w:val="es-CR" w:eastAsia="es-C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C61404" wp14:editId="7E1EB994">
                <wp:simplePos x="0" y="0"/>
                <wp:positionH relativeFrom="margin">
                  <wp:align>left</wp:align>
                </wp:positionH>
                <wp:positionV relativeFrom="paragraph">
                  <wp:posOffset>171450</wp:posOffset>
                </wp:positionV>
                <wp:extent cx="1009650" cy="552450"/>
                <wp:effectExtent l="0" t="0" r="19050" b="1905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F943C" w14:textId="77777777" w:rsidR="004A2600" w:rsidRDefault="004A2600" w:rsidP="004A2600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47368C33" w14:textId="77777777" w:rsidR="004A2600" w:rsidRPr="00BB66A9" w:rsidRDefault="004A2600" w:rsidP="004A260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3200596">
              <v:shape id="_x0000_s1027" style="position:absolute;left:0;text-align:left;margin-left:0;margin-top:13.5pt;width:79.5pt;height:43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color="white [3201]" strokecolor="#bfbfbf [2412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" w14:anchorId="27C61404">
                <v:stroke dashstyle="3 1"/>
                <v:textbox>
                  <w:txbxContent>
                    <w:p w:rsidR="004A2600" w:rsidP="004A2600" w:rsidRDefault="004A2600" w14:paraId="0A37501D" w14:textId="77777777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:rsidRPr="00BB66A9" w:rsidR="004A2600" w:rsidP="004A2600" w:rsidRDefault="004A2600" w14:paraId="5411A4A0" w14:textId="77777777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A35E6" w14:textId="094AFC5D" w:rsidR="00BB72F9" w:rsidRPr="004A2600" w:rsidRDefault="00BB72F9" w:rsidP="5A766898">
      <w:pPr>
        <w:pStyle w:val="Textoindependiente"/>
        <w:spacing w:before="120" w:line="240" w:lineRule="auto"/>
        <w:rPr>
          <w:rFonts w:ascii="Verdana" w:hAnsi="Verdana" w:cstheme="minorBidi"/>
          <w:b/>
          <w:bCs/>
        </w:rPr>
      </w:pPr>
    </w:p>
    <w:p w14:paraId="1CC03795" w14:textId="02EFB32A" w:rsidR="004A2600" w:rsidRPr="004A2600" w:rsidRDefault="004A2600" w:rsidP="5A766898">
      <w:pPr>
        <w:pStyle w:val="Textoindependiente"/>
        <w:spacing w:before="120" w:line="240" w:lineRule="auto"/>
        <w:rPr>
          <w:rFonts w:ascii="Verdana" w:hAnsi="Verdana" w:cstheme="minorBidi"/>
          <w:b/>
          <w:bCs/>
        </w:rPr>
      </w:pPr>
    </w:p>
    <w:p w14:paraId="09F4B8F9" w14:textId="18A8F70B" w:rsidR="00BB72F9" w:rsidRPr="004A2600" w:rsidRDefault="00BB72F9" w:rsidP="5A766898">
      <w:pPr>
        <w:pStyle w:val="Textoindependiente"/>
        <w:spacing w:before="120" w:line="240" w:lineRule="auto"/>
        <w:rPr>
          <w:rFonts w:ascii="Verdana" w:hAnsi="Verdana" w:cs="Calibri"/>
        </w:rPr>
      </w:pPr>
      <w:r w:rsidRPr="5A766898">
        <w:rPr>
          <w:rFonts w:ascii="Verdana" w:hAnsi="Verdana" w:cstheme="minorBidi"/>
          <w:b/>
          <w:bCs/>
        </w:rPr>
        <w:t xml:space="preserve">VB: </w:t>
      </w:r>
      <w:r w:rsidR="004A2600" w:rsidRPr="5A766898">
        <w:rPr>
          <w:rFonts w:ascii="Verdana" w:hAnsi="Verdana" w:cs="Calibri"/>
          <w:i/>
          <w:iCs/>
        </w:rPr>
        <w:t xml:space="preserve">(OPCIONAL) </w:t>
      </w:r>
      <w:r w:rsidR="004A2600" w:rsidRPr="5A766898">
        <w:rPr>
          <w:rFonts w:ascii="Verdana" w:hAnsi="Verdana" w:cs="Calibri"/>
        </w:rPr>
        <w:t xml:space="preserve">Nombre completo, puesto </w:t>
      </w:r>
    </w:p>
    <w:p w14:paraId="251A1346" w14:textId="77777777" w:rsidR="004A2600" w:rsidRPr="004A2600" w:rsidRDefault="004A2600" w:rsidP="5A766898">
      <w:pPr>
        <w:pStyle w:val="Textoindependiente"/>
        <w:spacing w:before="120" w:line="240" w:lineRule="auto"/>
        <w:rPr>
          <w:rFonts w:ascii="Verdana" w:hAnsi="Verdana" w:cstheme="minorBidi"/>
        </w:rPr>
      </w:pPr>
    </w:p>
    <w:p w14:paraId="0C68EDEB" w14:textId="4F8B6872" w:rsidR="00BB72F9" w:rsidRPr="004A2600" w:rsidRDefault="00BB72F9" w:rsidP="5A766898">
      <w:pPr>
        <w:spacing w:before="120"/>
        <w:rPr>
          <w:rFonts w:ascii="Verdana" w:hAnsi="Verdana"/>
        </w:rPr>
      </w:pPr>
      <w:r w:rsidRPr="5A766898">
        <w:rPr>
          <w:rFonts w:ascii="Verdana" w:hAnsi="Verdana"/>
          <w:b/>
          <w:bCs/>
        </w:rPr>
        <w:t xml:space="preserve">FECHA: </w:t>
      </w:r>
      <w:r w:rsidR="004A2600" w:rsidRPr="5A766898">
        <w:rPr>
          <w:rFonts w:ascii="Verdana" w:hAnsi="Verdana" w:cs="Calibri"/>
        </w:rPr>
        <w:t>XX de XX de XX</w:t>
      </w:r>
    </w:p>
    <w:p w14:paraId="307C1276" w14:textId="2393A3AC" w:rsidR="00BB72F9" w:rsidRPr="004A2600" w:rsidRDefault="00BB72F9" w:rsidP="5A766898">
      <w:pPr>
        <w:pStyle w:val="Textoindependiente"/>
        <w:spacing w:before="120"/>
        <w:rPr>
          <w:rFonts w:ascii="Verdana" w:hAnsi="Verdana" w:cstheme="minorBidi"/>
          <w:color w:val="007C88"/>
        </w:rPr>
      </w:pPr>
      <w:r w:rsidRPr="5A766898">
        <w:rPr>
          <w:rFonts w:ascii="Verdana" w:hAnsi="Verdana" w:cstheme="minorBidi"/>
          <w:b/>
          <w:bCs/>
        </w:rPr>
        <w:t>ASUNTO:</w:t>
      </w:r>
      <w:r w:rsidRPr="5A766898">
        <w:rPr>
          <w:rFonts w:ascii="Verdana" w:hAnsi="Verdana" w:cstheme="minorBidi"/>
          <w:b/>
          <w:bCs/>
          <w:color w:val="E9A032"/>
        </w:rPr>
        <w:t xml:space="preserve"> </w:t>
      </w:r>
      <w:r w:rsidR="004A2600" w:rsidRPr="5A766898">
        <w:rPr>
          <w:rFonts w:ascii="Verdana" w:hAnsi="Verdana" w:cstheme="minorBidi"/>
          <w:b/>
          <w:bCs/>
        </w:rPr>
        <w:t>XXX</w:t>
      </w:r>
    </w:p>
    <w:p w14:paraId="22DCF44A" w14:textId="77777777" w:rsidR="00BB72F9" w:rsidRPr="004A2600" w:rsidRDefault="00BB72F9" w:rsidP="00BB72F9">
      <w:pPr>
        <w:pStyle w:val="HTMLconformatoprevio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Verdana" w:hAnsi="Verdana" w:cstheme="minorHAnsi"/>
          <w:sz w:val="22"/>
          <w:szCs w:val="22"/>
        </w:rPr>
      </w:pPr>
    </w:p>
    <w:p w14:paraId="7A5646BF" w14:textId="3C6B1245" w:rsidR="00BB72F9" w:rsidRPr="004A2600" w:rsidRDefault="00BB72F9" w:rsidP="00BB72F9">
      <w:pPr>
        <w:pStyle w:val="Textoindependiente"/>
        <w:rPr>
          <w:rFonts w:ascii="Verdana" w:hAnsi="Verdana" w:cstheme="minorHAnsi"/>
        </w:rPr>
      </w:pPr>
      <w:r w:rsidRPr="004A2600">
        <w:rPr>
          <w:rFonts w:ascii="Verdana" w:hAnsi="Verdana" w:cstheme="minorHAnsi"/>
        </w:rPr>
        <w:t>Estimados (as) señores y señoras:</w:t>
      </w:r>
    </w:p>
    <w:p w14:paraId="72A8A912" w14:textId="4B6B06BB" w:rsidR="004A2600" w:rsidRPr="004A2600" w:rsidRDefault="004A2600" w:rsidP="00BB72F9">
      <w:pPr>
        <w:pStyle w:val="Textoindependiente"/>
        <w:rPr>
          <w:rFonts w:ascii="Verdana" w:hAnsi="Verdana" w:cstheme="minorHAnsi"/>
        </w:rPr>
      </w:pPr>
    </w:p>
    <w:p w14:paraId="63EE230D" w14:textId="77777777" w:rsidR="004A2600" w:rsidRPr="00325E74" w:rsidRDefault="004A2600" w:rsidP="00BB72F9">
      <w:pPr>
        <w:pStyle w:val="Textoindependiente"/>
        <w:rPr>
          <w:rFonts w:ascii="Verdana" w:hAnsi="Verdana" w:cstheme="minorHAnsi"/>
          <w:sz w:val="20"/>
          <w:szCs w:val="20"/>
        </w:rPr>
      </w:pPr>
    </w:p>
    <w:p w14:paraId="5AE50E7D" w14:textId="77777777" w:rsidR="00BB72F9" w:rsidRPr="00325E74" w:rsidRDefault="00BB72F9" w:rsidP="00BB72F9">
      <w:pPr>
        <w:pStyle w:val="Textoindependiente"/>
        <w:rPr>
          <w:rFonts w:ascii="Verdana" w:hAnsi="Verdana" w:cstheme="minorHAnsi"/>
          <w:sz w:val="20"/>
          <w:szCs w:val="20"/>
        </w:rPr>
      </w:pPr>
    </w:p>
    <w:p w14:paraId="2069AA0D" w14:textId="77777777" w:rsidR="00BB72F9" w:rsidRPr="00325E74" w:rsidRDefault="00BB72F9" w:rsidP="00BB72F9">
      <w:pPr>
        <w:pStyle w:val="Textoindependiente"/>
        <w:rPr>
          <w:rFonts w:ascii="Verdana" w:hAnsi="Verdana" w:cstheme="minorHAnsi"/>
          <w:sz w:val="20"/>
          <w:szCs w:val="20"/>
        </w:rPr>
      </w:pPr>
    </w:p>
    <w:p w14:paraId="10AD89FF" w14:textId="77777777" w:rsidR="00BB72F9" w:rsidRPr="00325E74" w:rsidRDefault="00BB72F9" w:rsidP="00BB72F9">
      <w:pPr>
        <w:pStyle w:val="Textoindependiente"/>
        <w:rPr>
          <w:rFonts w:ascii="Verdana" w:hAnsi="Verdana" w:cstheme="minorHAnsi"/>
          <w:sz w:val="20"/>
          <w:szCs w:val="20"/>
        </w:rPr>
      </w:pPr>
    </w:p>
    <w:p w14:paraId="57F367BA" w14:textId="48A5DCCD" w:rsidR="005070E9" w:rsidRDefault="005070E9" w:rsidP="005070E9">
      <w:pPr>
        <w:pStyle w:val="CC"/>
        <w:rPr>
          <w:sz w:val="20"/>
          <w:szCs w:val="20"/>
          <w:lang w:val="es-ES"/>
        </w:rPr>
      </w:pPr>
    </w:p>
    <w:p w14:paraId="1E147FD0" w14:textId="13781227" w:rsidR="005F06A8" w:rsidRDefault="005F06A8" w:rsidP="005070E9">
      <w:pPr>
        <w:pStyle w:val="CC"/>
        <w:rPr>
          <w:sz w:val="20"/>
          <w:szCs w:val="20"/>
          <w:lang w:val="es-ES"/>
        </w:rPr>
      </w:pPr>
    </w:p>
    <w:p w14:paraId="005D0F81" w14:textId="0D287739" w:rsidR="005F06A8" w:rsidRDefault="005F06A8" w:rsidP="005070E9">
      <w:pPr>
        <w:pStyle w:val="CC"/>
        <w:rPr>
          <w:sz w:val="20"/>
          <w:szCs w:val="20"/>
          <w:lang w:val="es-ES"/>
        </w:rPr>
      </w:pPr>
    </w:p>
    <w:p w14:paraId="64727164" w14:textId="1574ED93" w:rsidR="005F06A8" w:rsidRDefault="005F06A8" w:rsidP="005070E9">
      <w:pPr>
        <w:pStyle w:val="CC"/>
        <w:rPr>
          <w:sz w:val="20"/>
          <w:szCs w:val="20"/>
          <w:lang w:val="es-ES"/>
        </w:rPr>
      </w:pPr>
    </w:p>
    <w:p w14:paraId="41CAEC4E" w14:textId="20D84641" w:rsidR="005F06A8" w:rsidRDefault="005F06A8" w:rsidP="005070E9">
      <w:pPr>
        <w:pStyle w:val="CC"/>
        <w:rPr>
          <w:sz w:val="20"/>
          <w:szCs w:val="20"/>
          <w:lang w:val="es-ES"/>
        </w:rPr>
      </w:pPr>
    </w:p>
    <w:p w14:paraId="240BDDE4" w14:textId="764C4918" w:rsidR="005F06A8" w:rsidRDefault="005F06A8" w:rsidP="005070E9">
      <w:pPr>
        <w:pStyle w:val="CC"/>
        <w:rPr>
          <w:sz w:val="20"/>
          <w:szCs w:val="20"/>
          <w:lang w:val="es-ES"/>
        </w:rPr>
      </w:pPr>
    </w:p>
    <w:p w14:paraId="011D1B72" w14:textId="451C59EE" w:rsidR="005F06A8" w:rsidRDefault="005F06A8" w:rsidP="001170EC">
      <w:pPr>
        <w:pStyle w:val="CC"/>
        <w:tabs>
          <w:tab w:val="left" w:pos="990"/>
        </w:tabs>
        <w:rPr>
          <w:sz w:val="20"/>
          <w:szCs w:val="20"/>
          <w:lang w:val="es-ES"/>
        </w:rPr>
      </w:pPr>
    </w:p>
    <w:p w14:paraId="6331CF39" w14:textId="08E7A75C" w:rsidR="005F06A8" w:rsidRDefault="005F06A8" w:rsidP="005070E9">
      <w:pPr>
        <w:pStyle w:val="CC"/>
        <w:rPr>
          <w:sz w:val="20"/>
          <w:szCs w:val="20"/>
          <w:lang w:val="es-ES"/>
        </w:rPr>
      </w:pPr>
    </w:p>
    <w:p w14:paraId="3A0C2C3F" w14:textId="393051CE" w:rsidR="005F06A8" w:rsidRPr="005F06A8" w:rsidRDefault="005F06A8" w:rsidP="005F06A8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5F06A8">
        <w:rPr>
          <w:rFonts w:ascii="Verdana" w:hAnsi="Verdana" w:cstheme="majorHAnsi"/>
          <w:sz w:val="16"/>
        </w:rPr>
        <w:t>Indicar serie/</w:t>
      </w:r>
      <w:proofErr w:type="spellStart"/>
      <w:r w:rsidRPr="005F06A8">
        <w:rPr>
          <w:rFonts w:ascii="Verdana" w:hAnsi="Verdana" w:cstheme="majorHAnsi"/>
          <w:sz w:val="16"/>
        </w:rPr>
        <w:t>subserie</w:t>
      </w:r>
      <w:proofErr w:type="spellEnd"/>
      <w:r w:rsidRPr="005F06A8">
        <w:rPr>
          <w:rFonts w:ascii="Verdana" w:hAnsi="Verdana" w:cstheme="majorHAnsi"/>
          <w:sz w:val="16"/>
        </w:rPr>
        <w:t>/expediente donde archivar</w:t>
      </w:r>
    </w:p>
    <w:sectPr w:rsidR="005F06A8" w:rsidRPr="005F06A8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7BCD6E" w14:textId="77777777" w:rsidR="006D3A36" w:rsidRDefault="006D3A36" w:rsidP="00EA47B4">
      <w:pPr>
        <w:spacing w:after="0" w:line="240" w:lineRule="auto"/>
      </w:pPr>
      <w:r>
        <w:separator/>
      </w:r>
    </w:p>
  </w:endnote>
  <w:endnote w:type="continuationSeparator" w:id="0">
    <w:p w14:paraId="35EA9812" w14:textId="77777777" w:rsidR="006D3A36" w:rsidRDefault="006D3A36" w:rsidP="00EA47B4">
      <w:pPr>
        <w:spacing w:after="0" w:line="240" w:lineRule="auto"/>
      </w:pPr>
      <w:r>
        <w:continuationSeparator/>
      </w:r>
    </w:p>
  </w:endnote>
  <w:endnote w:type="continuationNotice" w:id="1">
    <w:p w14:paraId="2D267818" w14:textId="77777777" w:rsidR="006D3A36" w:rsidRDefault="006D3A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6BAFC46A" w:rsidR="001F5AA7" w:rsidRPr="001F5AA7" w:rsidRDefault="004A2600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359CD5FB" w:rsidR="00C51A49" w:rsidRPr="00EF52B6" w:rsidRDefault="001F5AA7" w:rsidP="001F5AA7">
    <w:pPr>
      <w:jc w:val="center"/>
      <w:rPr>
        <w:rFonts w:ascii="Verdana" w:hAnsi="Verdana"/>
        <w:sz w:val="15"/>
        <w:szCs w:val="15"/>
        <w:lang w:val="es-CR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4A2600" w:rsidRPr="009A6AD0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D9F61" w14:textId="77777777" w:rsidR="006D3A36" w:rsidRDefault="006D3A36" w:rsidP="00EA47B4">
      <w:pPr>
        <w:spacing w:after="0" w:line="240" w:lineRule="auto"/>
      </w:pPr>
      <w:r>
        <w:separator/>
      </w:r>
    </w:p>
  </w:footnote>
  <w:footnote w:type="continuationSeparator" w:id="0">
    <w:p w14:paraId="7FFD2B05" w14:textId="77777777" w:rsidR="006D3A36" w:rsidRDefault="006D3A36" w:rsidP="00EA47B4">
      <w:pPr>
        <w:spacing w:after="0" w:line="240" w:lineRule="auto"/>
      </w:pPr>
      <w:r>
        <w:continuationSeparator/>
      </w:r>
    </w:p>
  </w:footnote>
  <w:footnote w:type="continuationNotice" w:id="1">
    <w:p w14:paraId="74FDF564" w14:textId="77777777" w:rsidR="006D3A36" w:rsidRDefault="006D3A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06879" w14:textId="3EC2F846" w:rsidR="00EF52B6" w:rsidRDefault="00160EE6" w:rsidP="00663DD8">
    <w:pPr>
      <w:pStyle w:val="Encabezado"/>
    </w:pPr>
    <w:r>
      <w:rPr>
        <w:noProof/>
        <w:lang w:eastAsia="es-CR"/>
      </w:rPr>
      <w:drawing>
        <wp:inline distT="0" distB="0" distL="0" distR="0" wp14:anchorId="58BB7ACE" wp14:editId="3DDDE8FC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A681AA" w14:textId="77777777" w:rsidR="001170EC" w:rsidRDefault="001170EC" w:rsidP="001170EC">
    <w:pPr>
      <w:pStyle w:val="Encabezado"/>
      <w:rPr>
        <w:rFonts w:ascii="Verdana" w:hAnsi="Verdana" w:cstheme="majorHAnsi"/>
        <w:sz w:val="20"/>
        <w:lang w:val="es-ES"/>
      </w:rPr>
    </w:pPr>
  </w:p>
  <w:p w14:paraId="50DCFCA7" w14:textId="564F87EC" w:rsidR="00663DD8" w:rsidRPr="001170EC" w:rsidRDefault="001170EC" w:rsidP="00160EE6">
    <w:pPr>
      <w:pStyle w:val="Encabezado"/>
      <w:jc w:val="right"/>
      <w:rPr>
        <w:rFonts w:ascii="Verdana" w:hAnsi="Verdana" w:cstheme="majorHAnsi"/>
        <w:sz w:val="20"/>
      </w:rPr>
    </w:pPr>
    <w:r>
      <w:rPr>
        <w:rFonts w:ascii="Verdana" w:hAnsi="Verdana" w:cstheme="majorHAnsi"/>
        <w:sz w:val="20"/>
        <w:lang w:val="es-ES"/>
      </w:rPr>
      <w:t xml:space="preserve">Página </w:t>
    </w:r>
    <w:r>
      <w:rPr>
        <w:rFonts w:ascii="Verdana" w:hAnsi="Verdana" w:cstheme="majorHAnsi"/>
        <w:b/>
        <w:bCs/>
        <w:sz w:val="20"/>
      </w:rPr>
      <w:fldChar w:fldCharType="begin"/>
    </w:r>
    <w:r>
      <w:rPr>
        <w:rFonts w:ascii="Verdana" w:hAnsi="Verdana" w:cstheme="majorHAnsi"/>
        <w:b/>
        <w:bCs/>
        <w:sz w:val="20"/>
      </w:rPr>
      <w:instrText>PAGE</w:instrText>
    </w:r>
    <w:r>
      <w:rPr>
        <w:rFonts w:ascii="Verdana" w:hAnsi="Verdana" w:cstheme="majorHAnsi"/>
        <w:b/>
        <w:bCs/>
        <w:sz w:val="20"/>
      </w:rPr>
      <w:fldChar w:fldCharType="separate"/>
    </w:r>
    <w:r w:rsidR="00160EE6">
      <w:rPr>
        <w:rFonts w:ascii="Verdana" w:hAnsi="Verdana" w:cstheme="majorHAnsi"/>
        <w:b/>
        <w:bCs/>
        <w:noProof/>
        <w:sz w:val="20"/>
      </w:rPr>
      <w:t>1</w:t>
    </w:r>
    <w:r>
      <w:rPr>
        <w:rFonts w:ascii="Verdana" w:hAnsi="Verdana" w:cstheme="majorHAnsi"/>
        <w:b/>
        <w:bCs/>
        <w:sz w:val="20"/>
      </w:rPr>
      <w:fldChar w:fldCharType="end"/>
    </w:r>
    <w:r>
      <w:rPr>
        <w:rFonts w:ascii="Verdana" w:hAnsi="Verdana" w:cstheme="majorHAnsi"/>
        <w:sz w:val="20"/>
        <w:lang w:val="es-ES"/>
      </w:rPr>
      <w:t xml:space="preserve"> de </w:t>
    </w:r>
    <w:r>
      <w:rPr>
        <w:rFonts w:ascii="Verdana" w:hAnsi="Verdana" w:cstheme="majorHAnsi"/>
        <w:b/>
        <w:bCs/>
        <w:sz w:val="20"/>
      </w:rPr>
      <w:fldChar w:fldCharType="begin"/>
    </w:r>
    <w:r>
      <w:rPr>
        <w:rFonts w:ascii="Verdana" w:hAnsi="Verdana" w:cstheme="majorHAnsi"/>
        <w:b/>
        <w:bCs/>
        <w:sz w:val="20"/>
      </w:rPr>
      <w:instrText>NUMPAGES</w:instrText>
    </w:r>
    <w:r>
      <w:rPr>
        <w:rFonts w:ascii="Verdana" w:hAnsi="Verdana" w:cstheme="majorHAnsi"/>
        <w:b/>
        <w:bCs/>
        <w:sz w:val="20"/>
      </w:rPr>
      <w:fldChar w:fldCharType="separate"/>
    </w:r>
    <w:r w:rsidR="00160EE6">
      <w:rPr>
        <w:rFonts w:ascii="Verdana" w:hAnsi="Verdana" w:cstheme="majorHAnsi"/>
        <w:b/>
        <w:bCs/>
        <w:noProof/>
        <w:sz w:val="20"/>
      </w:rPr>
      <w:t>1</w:t>
    </w:r>
    <w:r>
      <w:rPr>
        <w:rFonts w:ascii="Verdana" w:hAnsi="Verdana" w:cstheme="majorHAnsi"/>
        <w:b/>
        <w:bCs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D1457A"/>
    <w:multiLevelType w:val="multilevel"/>
    <w:tmpl w:val="13B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52B3E"/>
    <w:multiLevelType w:val="hybridMultilevel"/>
    <w:tmpl w:val="4EC0907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592E8D"/>
    <w:multiLevelType w:val="multilevel"/>
    <w:tmpl w:val="2486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60EF3"/>
    <w:multiLevelType w:val="hybridMultilevel"/>
    <w:tmpl w:val="67B880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2D206C"/>
    <w:multiLevelType w:val="multilevel"/>
    <w:tmpl w:val="FD8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11"/>
  </w:num>
  <w:num w:numId="12">
    <w:abstractNumId w:val="13"/>
  </w:num>
  <w:num w:numId="13">
    <w:abstractNumId w:val="12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6"/>
    <w:rsid w:val="000237FF"/>
    <w:rsid w:val="00040301"/>
    <w:rsid w:val="00050AC6"/>
    <w:rsid w:val="0005697E"/>
    <w:rsid w:val="00075A77"/>
    <w:rsid w:val="00090A7F"/>
    <w:rsid w:val="00094207"/>
    <w:rsid w:val="00100E40"/>
    <w:rsid w:val="00105CBD"/>
    <w:rsid w:val="001170EC"/>
    <w:rsid w:val="001223A1"/>
    <w:rsid w:val="00130A8C"/>
    <w:rsid w:val="001519C9"/>
    <w:rsid w:val="001542D3"/>
    <w:rsid w:val="00160EE6"/>
    <w:rsid w:val="001766F1"/>
    <w:rsid w:val="00176A31"/>
    <w:rsid w:val="001843D0"/>
    <w:rsid w:val="00187609"/>
    <w:rsid w:val="001A7CF1"/>
    <w:rsid w:val="001B4F7C"/>
    <w:rsid w:val="001D57F6"/>
    <w:rsid w:val="001E1C61"/>
    <w:rsid w:val="001E5DC6"/>
    <w:rsid w:val="001F0A11"/>
    <w:rsid w:val="001F5AA7"/>
    <w:rsid w:val="00207CAF"/>
    <w:rsid w:val="002606F9"/>
    <w:rsid w:val="00283269"/>
    <w:rsid w:val="002C1309"/>
    <w:rsid w:val="002C4A82"/>
    <w:rsid w:val="00302F3D"/>
    <w:rsid w:val="00303072"/>
    <w:rsid w:val="003051E1"/>
    <w:rsid w:val="00325E74"/>
    <w:rsid w:val="003368D7"/>
    <w:rsid w:val="00362E82"/>
    <w:rsid w:val="00382725"/>
    <w:rsid w:val="00385964"/>
    <w:rsid w:val="0038719E"/>
    <w:rsid w:val="00396719"/>
    <w:rsid w:val="003B3D25"/>
    <w:rsid w:val="003C3598"/>
    <w:rsid w:val="003F6143"/>
    <w:rsid w:val="00410A0D"/>
    <w:rsid w:val="0043249F"/>
    <w:rsid w:val="00451951"/>
    <w:rsid w:val="00453232"/>
    <w:rsid w:val="004548AD"/>
    <w:rsid w:val="004A2600"/>
    <w:rsid w:val="004A4FCF"/>
    <w:rsid w:val="004B2BBA"/>
    <w:rsid w:val="005054CE"/>
    <w:rsid w:val="005068C3"/>
    <w:rsid w:val="005070E9"/>
    <w:rsid w:val="00522882"/>
    <w:rsid w:val="00543D3A"/>
    <w:rsid w:val="0058691D"/>
    <w:rsid w:val="005A3A20"/>
    <w:rsid w:val="005B2324"/>
    <w:rsid w:val="005D2516"/>
    <w:rsid w:val="005F06A8"/>
    <w:rsid w:val="00600F17"/>
    <w:rsid w:val="00625F70"/>
    <w:rsid w:val="00663DD8"/>
    <w:rsid w:val="0066471F"/>
    <w:rsid w:val="006D3A36"/>
    <w:rsid w:val="006F246F"/>
    <w:rsid w:val="006F4D3C"/>
    <w:rsid w:val="0071301E"/>
    <w:rsid w:val="00741AD5"/>
    <w:rsid w:val="00745666"/>
    <w:rsid w:val="00787FD6"/>
    <w:rsid w:val="007D1D6D"/>
    <w:rsid w:val="008021E8"/>
    <w:rsid w:val="00827FF2"/>
    <w:rsid w:val="008775A4"/>
    <w:rsid w:val="008878E2"/>
    <w:rsid w:val="00896648"/>
    <w:rsid w:val="00947697"/>
    <w:rsid w:val="00986227"/>
    <w:rsid w:val="00992E5B"/>
    <w:rsid w:val="00994974"/>
    <w:rsid w:val="00995F2E"/>
    <w:rsid w:val="009A189D"/>
    <w:rsid w:val="009A6F92"/>
    <w:rsid w:val="00A076F6"/>
    <w:rsid w:val="00A12629"/>
    <w:rsid w:val="00A20820"/>
    <w:rsid w:val="00A71B6A"/>
    <w:rsid w:val="00A950CF"/>
    <w:rsid w:val="00AA5641"/>
    <w:rsid w:val="00AB1EDE"/>
    <w:rsid w:val="00AB4911"/>
    <w:rsid w:val="00AD3ECC"/>
    <w:rsid w:val="00AE0C99"/>
    <w:rsid w:val="00AE28E4"/>
    <w:rsid w:val="00B17A0E"/>
    <w:rsid w:val="00B34FE1"/>
    <w:rsid w:val="00B37BF9"/>
    <w:rsid w:val="00B403DD"/>
    <w:rsid w:val="00B429CC"/>
    <w:rsid w:val="00B51CB7"/>
    <w:rsid w:val="00B57066"/>
    <w:rsid w:val="00B73FBE"/>
    <w:rsid w:val="00B759C2"/>
    <w:rsid w:val="00B85F1A"/>
    <w:rsid w:val="00BB2E58"/>
    <w:rsid w:val="00BB72F9"/>
    <w:rsid w:val="00BD5956"/>
    <w:rsid w:val="00BF2239"/>
    <w:rsid w:val="00C044C9"/>
    <w:rsid w:val="00C0657C"/>
    <w:rsid w:val="00C14E51"/>
    <w:rsid w:val="00C51A49"/>
    <w:rsid w:val="00C531BF"/>
    <w:rsid w:val="00C77115"/>
    <w:rsid w:val="00C9355D"/>
    <w:rsid w:val="00CA00C4"/>
    <w:rsid w:val="00CD53B7"/>
    <w:rsid w:val="00CE4D22"/>
    <w:rsid w:val="00CE56BB"/>
    <w:rsid w:val="00D44AF8"/>
    <w:rsid w:val="00D55821"/>
    <w:rsid w:val="00D64D88"/>
    <w:rsid w:val="00DC3410"/>
    <w:rsid w:val="00DD0DCB"/>
    <w:rsid w:val="00DD42DF"/>
    <w:rsid w:val="00DD7566"/>
    <w:rsid w:val="00E11CE3"/>
    <w:rsid w:val="00E34A44"/>
    <w:rsid w:val="00E47129"/>
    <w:rsid w:val="00E62041"/>
    <w:rsid w:val="00E633D2"/>
    <w:rsid w:val="00E669DB"/>
    <w:rsid w:val="00EA47B4"/>
    <w:rsid w:val="00EA4C45"/>
    <w:rsid w:val="00EC4449"/>
    <w:rsid w:val="00ED0F1E"/>
    <w:rsid w:val="00ED3E61"/>
    <w:rsid w:val="00EE61EA"/>
    <w:rsid w:val="00EF2C8F"/>
    <w:rsid w:val="00EF52B6"/>
    <w:rsid w:val="00F13585"/>
    <w:rsid w:val="00F20571"/>
    <w:rsid w:val="00F45307"/>
    <w:rsid w:val="00F52979"/>
    <w:rsid w:val="00F81B94"/>
    <w:rsid w:val="00FB18EA"/>
    <w:rsid w:val="00FB1FCD"/>
    <w:rsid w:val="00FC1CE7"/>
    <w:rsid w:val="00FD47C3"/>
    <w:rsid w:val="00FD6BC8"/>
    <w:rsid w:val="00FD7649"/>
    <w:rsid w:val="198E2E3B"/>
    <w:rsid w:val="38C5420D"/>
    <w:rsid w:val="531F3051"/>
    <w:rsid w:val="5A766898"/>
    <w:rsid w:val="6FF6A9FD"/>
    <w:rsid w:val="73A4D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semiHidden/>
    <w:rsid w:val="00BB72F9"/>
    <w:pPr>
      <w:jc w:val="both"/>
    </w:pPr>
    <w:rPr>
      <w:rFonts w:ascii="Arial" w:eastAsia="Times New Roman" w:hAnsi="Arial" w:cs="Arial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B72F9"/>
    <w:rPr>
      <w:rFonts w:ascii="Arial" w:eastAsia="Times New Roman" w:hAnsi="Arial" w:cs="Arial"/>
      <w:lang w:val="es-ES" w:eastAsia="es-ES"/>
    </w:rPr>
  </w:style>
  <w:style w:type="paragraph" w:styleId="HTMLconformatoprevio">
    <w:name w:val="HTML Preformatted"/>
    <w:basedOn w:val="Normal"/>
    <w:link w:val="HTMLconformatoprevioCar"/>
    <w:semiHidden/>
    <w:rsid w:val="00BB7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BB72F9"/>
    <w:rPr>
      <w:rFonts w:ascii="Arial Unicode MS" w:eastAsia="Arial Unicode MS" w:hAnsi="Arial Unicode MS" w:cs="Arial Unicode MS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07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paragraph" w:styleId="Prrafodelista">
    <w:name w:val="List Paragraph"/>
    <w:basedOn w:val="Normal"/>
    <w:uiPriority w:val="34"/>
    <w:rsid w:val="00187609"/>
    <w:pPr>
      <w:ind w:left="720"/>
      <w:contextualSpacing/>
    </w:p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9A1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5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9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8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0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0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9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7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5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8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6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8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0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5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8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ED78FC0A73554D82E254DEBBD67E26" ma:contentTypeVersion="15" ma:contentTypeDescription="Crear nuevo documento." ma:contentTypeScope="" ma:versionID="c0b91a7ac22a1126ea4d31e754aef613">
  <xsd:schema xmlns:xsd="http://www.w3.org/2001/XMLSchema" xmlns:xs="http://www.w3.org/2001/XMLSchema" xmlns:p="http://schemas.microsoft.com/office/2006/metadata/properties" xmlns:ns3="f213004b-e615-4ead-b73d-10df785e459b" targetNamespace="http://schemas.microsoft.com/office/2006/metadata/properties" ma:root="true" ma:fieldsID="f6589e5661897f19efea2ac43cc6e712" ns3:_="">
    <xsd:import namespace="f213004b-e615-4ead-b73d-10df785e459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004b-e615-4ead-b73d-10df785e459b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Version xmlns="f213004b-e615-4ead-b73d-10df785e459b" xsi:nil="true"/>
    <_activity xmlns="f213004b-e615-4ead-b73d-10df785e459b" xsi:nil="true"/>
    <MigrationWizId xmlns="f213004b-e615-4ead-b73d-10df785e459b" xsi:nil="true"/>
    <MigrationWizIdPermissions xmlns="f213004b-e615-4ead-b73d-10df785e459b" xsi:nil="true"/>
  </documentManagement>
</p:properties>
</file>

<file path=customXml/itemProps1.xml><?xml version="1.0" encoding="utf-8"?>
<ds:datastoreItem xmlns:ds="http://schemas.openxmlformats.org/officeDocument/2006/customXml" ds:itemID="{869E58C8-DC72-4075-A636-04548B87FC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5C2D42-693D-4E4C-BA55-15F7E1B77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13004b-e615-4ead-b73d-10df785e45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4A48D9-0CB5-42AB-BDAD-C0D2E5E8BB25}">
  <ds:schemaRefs>
    <ds:schemaRef ds:uri="http://schemas.microsoft.com/office/2006/metadata/properties"/>
    <ds:schemaRef ds:uri="http://schemas.microsoft.com/office/infopath/2007/PartnerControls"/>
    <ds:schemaRef ds:uri="f213004b-e615-4ead-b73d-10df785e45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68</TotalTime>
  <Pages>1</Pages>
  <Words>52</Words>
  <Characters>292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MENDIETA</dc:creator>
  <cp:lastModifiedBy>Tatiana Sofia Irola Rojas</cp:lastModifiedBy>
  <cp:revision>39</cp:revision>
  <cp:lastPrinted>2024-09-02T16:23:00Z</cp:lastPrinted>
  <dcterms:created xsi:type="dcterms:W3CDTF">2024-08-08T18:57:00Z</dcterms:created>
  <dcterms:modified xsi:type="dcterms:W3CDTF">2025-01-31T14:27:00Z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0x010100A0ED78FC0A73554D82E254DEBBD67E26</vt:lpwstr>
  </property>
</Properties>
</file>