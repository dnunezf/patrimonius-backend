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14B728" w14:textId="6024B927" w:rsidR="00D82BF4" w:rsidRPr="00D82BF4" w:rsidRDefault="00D82BF4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  <w:r>
        <w:rPr>
          <w:rFonts w:ascii="Verdana" w:hAnsi="Verdana" w:cstheme="majorBidi"/>
          <w:b/>
          <w:bCs/>
        </w:rPr>
        <w:t>CERT_MNCR-DEP-XXX-2025</w:t>
      </w:r>
    </w:p>
    <w:p w14:paraId="763C7FD8" w14:textId="30186A12" w:rsidR="00D82BF4" w:rsidRPr="00D82BF4" w:rsidRDefault="00AB181A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  <w:r>
        <w:rPr>
          <w:rFonts w:ascii="Verdana" w:hAnsi="Verdana" w:cstheme="majorBidi"/>
          <w:b/>
          <w:bCs/>
        </w:rPr>
        <w:t>CERTIFICACIÓN</w:t>
      </w:r>
    </w:p>
    <w:p w14:paraId="12D7E5F1" w14:textId="77777777" w:rsidR="00D82BF4" w:rsidRDefault="00D82BF4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</w:p>
    <w:p w14:paraId="0A01656D" w14:textId="733D544C" w:rsidR="00D82BF4" w:rsidRPr="00D82BF4" w:rsidRDefault="00D82BF4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  <w:r w:rsidRPr="00D82BF4">
        <w:rPr>
          <w:rFonts w:ascii="Verdana" w:hAnsi="Verdana" w:cstheme="majorBidi"/>
          <w:b/>
          <w:bCs/>
        </w:rPr>
        <w:t>NOMBRE</w:t>
      </w:r>
    </w:p>
    <w:p w14:paraId="729CC60F" w14:textId="77777777" w:rsidR="00D82BF4" w:rsidRPr="00D82BF4" w:rsidRDefault="00D82BF4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</w:p>
    <w:p w14:paraId="036727E3" w14:textId="77777777" w:rsidR="00D82BF4" w:rsidRPr="00D82BF4" w:rsidRDefault="00D82BF4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  <w:r w:rsidRPr="00D82BF4">
        <w:rPr>
          <w:rFonts w:ascii="Verdana" w:hAnsi="Verdana" w:cstheme="majorBidi"/>
          <w:b/>
          <w:bCs/>
        </w:rPr>
        <w:t>CARGO</w:t>
      </w:r>
    </w:p>
    <w:p w14:paraId="2771DB73" w14:textId="77777777" w:rsidR="00D82BF4" w:rsidRPr="00D82BF4" w:rsidRDefault="00D82BF4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</w:p>
    <w:p w14:paraId="55FC9627" w14:textId="39CF845A" w:rsidR="00D82BF4" w:rsidRPr="00D82BF4" w:rsidRDefault="00D82BF4" w:rsidP="00D82BF4">
      <w:pPr>
        <w:shd w:val="clear" w:color="auto" w:fill="FFFFFF" w:themeFill="background1"/>
        <w:jc w:val="both"/>
        <w:rPr>
          <w:rFonts w:ascii="Verdana" w:hAnsi="Verdana" w:cstheme="majorBidi"/>
        </w:rPr>
      </w:pPr>
      <w:r w:rsidRPr="00D82BF4">
        <w:rPr>
          <w:rFonts w:ascii="Verdana" w:hAnsi="Verdana" w:cstheme="majorBidi"/>
          <w:b/>
          <w:bCs/>
        </w:rPr>
        <w:t xml:space="preserve">CERTIFICA QUE: </w:t>
      </w:r>
    </w:p>
    <w:p w14:paraId="56194C07" w14:textId="77777777" w:rsidR="00D82BF4" w:rsidRPr="00D82BF4" w:rsidRDefault="00D82BF4" w:rsidP="00D82BF4">
      <w:pPr>
        <w:shd w:val="clear" w:color="auto" w:fill="FFFFFF" w:themeFill="background1"/>
        <w:jc w:val="both"/>
        <w:rPr>
          <w:rFonts w:ascii="Verdana" w:hAnsi="Verdana" w:cstheme="majorBidi"/>
        </w:rPr>
      </w:pPr>
    </w:p>
    <w:p w14:paraId="23869E08" w14:textId="77777777" w:rsidR="00D82BF4" w:rsidRPr="00D82BF4" w:rsidRDefault="00D82BF4" w:rsidP="00D82BF4">
      <w:pPr>
        <w:shd w:val="clear" w:color="auto" w:fill="FFFFFF" w:themeFill="background1"/>
        <w:jc w:val="both"/>
        <w:rPr>
          <w:rFonts w:ascii="Verdana" w:hAnsi="Verdana" w:cstheme="majorBidi"/>
        </w:rPr>
      </w:pPr>
    </w:p>
    <w:p w14:paraId="7E696B8C" w14:textId="77777777" w:rsidR="00D82BF4" w:rsidRPr="00D82BF4" w:rsidRDefault="00D82BF4" w:rsidP="00D82BF4">
      <w:pPr>
        <w:shd w:val="clear" w:color="auto" w:fill="FFFFFF" w:themeFill="background1"/>
        <w:jc w:val="both"/>
        <w:rPr>
          <w:rFonts w:ascii="Verdana" w:hAnsi="Verdana" w:cstheme="majorBidi"/>
        </w:rPr>
      </w:pPr>
    </w:p>
    <w:p w14:paraId="2D4FE77A" w14:textId="1E4070C2" w:rsidR="00D82BF4" w:rsidRPr="00D82BF4" w:rsidRDefault="00D82BF4" w:rsidP="00D82BF4">
      <w:pPr>
        <w:shd w:val="clear" w:color="auto" w:fill="FFFFFF" w:themeFill="background1"/>
        <w:ind w:left="3600"/>
        <w:jc w:val="both"/>
        <w:rPr>
          <w:rFonts w:ascii="Verdana" w:hAnsi="Verdana" w:cstheme="majorBidi"/>
        </w:rPr>
      </w:pPr>
      <w:r w:rsidRPr="00D82BF4">
        <w:rPr>
          <w:rFonts w:ascii="Verdana" w:hAnsi="Verdana" w:cstheme="majorBidi"/>
          <w:b/>
          <w:bCs/>
        </w:rPr>
        <w:t>ES CONFORME:</w:t>
      </w:r>
      <w:r w:rsidRPr="00D82BF4">
        <w:rPr>
          <w:rFonts w:ascii="Verdana" w:hAnsi="Verdana" w:cstheme="majorBidi"/>
        </w:rPr>
        <w:t xml:space="preserve"> Dada en la ciudad de San José, a las xx horas y xx minutos del xx (día) de xx (mes) del año xx, a solicitud de XX (persona física o jurídica), según oficio</w:t>
      </w:r>
      <w:r>
        <w:rPr>
          <w:rFonts w:ascii="Verdana" w:hAnsi="Verdana" w:cstheme="majorBidi"/>
        </w:rPr>
        <w:t>/correo</w:t>
      </w:r>
      <w:r w:rsidRPr="00D82BF4">
        <w:rPr>
          <w:rFonts w:ascii="Verdana" w:hAnsi="Verdana" w:cstheme="majorBidi"/>
        </w:rPr>
        <w:t xml:space="preserve"> XX de fecha xx, para efectos (</w:t>
      </w:r>
      <w:r w:rsidRPr="00D82BF4">
        <w:rPr>
          <w:rFonts w:ascii="Verdana" w:hAnsi="Verdana" w:cstheme="majorBidi"/>
          <w:highlight w:val="yellow"/>
        </w:rPr>
        <w:t>judiciales</w:t>
      </w:r>
      <w:r w:rsidRPr="00D82BF4">
        <w:rPr>
          <w:rFonts w:ascii="Verdana" w:hAnsi="Verdana" w:cstheme="majorBidi"/>
        </w:rPr>
        <w:t>/</w:t>
      </w:r>
      <w:r w:rsidRPr="00D82BF4">
        <w:rPr>
          <w:rFonts w:ascii="Verdana" w:hAnsi="Verdana" w:cstheme="majorBidi"/>
          <w:highlight w:val="yellow"/>
        </w:rPr>
        <w:t>administrativos</w:t>
      </w:r>
      <w:r>
        <w:rPr>
          <w:rFonts w:ascii="Verdana" w:hAnsi="Verdana" w:cstheme="majorBidi"/>
        </w:rPr>
        <w:t>).</w:t>
      </w:r>
      <w:r w:rsidRPr="00D82BF4">
        <w:rPr>
          <w:rFonts w:ascii="Verdana" w:hAnsi="Verdana" w:cstheme="majorBidi"/>
        </w:rPr>
        <w:t xml:space="preserve"> </w:t>
      </w:r>
    </w:p>
    <w:p w14:paraId="6D6FF27B" w14:textId="77777777" w:rsidR="00D82BF4" w:rsidRPr="00D82BF4" w:rsidRDefault="00D82BF4" w:rsidP="00D82BF4">
      <w:pPr>
        <w:shd w:val="clear" w:color="auto" w:fill="FFFFFF" w:themeFill="background1"/>
        <w:jc w:val="both"/>
        <w:rPr>
          <w:rFonts w:ascii="Verdana" w:hAnsi="Verdana" w:cstheme="majorBidi"/>
          <w:b/>
          <w:bCs/>
        </w:rPr>
      </w:pPr>
    </w:p>
    <w:p w14:paraId="7AB65D9A" w14:textId="77777777" w:rsidR="00D82BF4" w:rsidRPr="00D82BF4" w:rsidRDefault="00D82BF4" w:rsidP="00D82BF4">
      <w:pPr>
        <w:rPr>
          <w:rFonts w:ascii="Verdana" w:hAnsi="Verdana"/>
        </w:rPr>
      </w:pPr>
      <w:r w:rsidRPr="00D82BF4">
        <w:rPr>
          <w:rFonts w:ascii="Verdana" w:hAnsi="Verdana" w:cstheme="majorBidi"/>
          <w:i/>
          <w:iCs/>
          <w:noProof/>
          <w:lang w:eastAsia="es-C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3ED666" wp14:editId="69B3DA73">
                <wp:simplePos x="0" y="0"/>
                <wp:positionH relativeFrom="margin">
                  <wp:posOffset>4396105</wp:posOffset>
                </wp:positionH>
                <wp:positionV relativeFrom="paragraph">
                  <wp:posOffset>10160</wp:posOffset>
                </wp:positionV>
                <wp:extent cx="1009650" cy="5524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F2FD3" w14:textId="77777777" w:rsidR="00D82BF4" w:rsidRDefault="00D82BF4" w:rsidP="00D82BF4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5BAA9B4D" w14:textId="77777777" w:rsidR="00D82BF4" w:rsidRPr="00BB66A9" w:rsidRDefault="00D82BF4" w:rsidP="00D82BF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BB66A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  <w:t>Firma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ED66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46.15pt;margin-top:.8pt;width:79.5pt;height:4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" fillcolor="white [3201]" strokecolor="#bfbfbf [2412]" strokeweight="1pt">
                <v:stroke dashstyle="3 1"/>
                <v:textbox>
                  <w:txbxContent>
                    <w:p w14:paraId="420F2FD3" w14:textId="77777777" w:rsidR="00D82BF4" w:rsidRDefault="00D82BF4" w:rsidP="00D82BF4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  <w:p w14:paraId="5BAA9B4D" w14:textId="77777777" w:rsidR="00D82BF4" w:rsidRPr="00BB66A9" w:rsidRDefault="00D82BF4" w:rsidP="00D82BF4">
                      <w:pPr>
                        <w:jc w:val="center"/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BB66A9"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  <w:t>Firma digital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31E624" w14:textId="77777777" w:rsidR="00D82BF4" w:rsidRPr="00D82BF4" w:rsidRDefault="00D82BF4" w:rsidP="00D82BF4">
      <w:pPr>
        <w:rPr>
          <w:rFonts w:ascii="Verdana" w:hAnsi="Verdana"/>
        </w:rPr>
      </w:pPr>
    </w:p>
    <w:p w14:paraId="3256BD09" w14:textId="77777777" w:rsidR="00D82BF4" w:rsidRPr="00D82BF4" w:rsidRDefault="00D82BF4" w:rsidP="00D82BF4">
      <w:pPr>
        <w:rPr>
          <w:rFonts w:ascii="Verdana" w:hAnsi="Verdana"/>
        </w:rPr>
      </w:pPr>
    </w:p>
    <w:p w14:paraId="449EC076" w14:textId="77777777" w:rsidR="00D82BF4" w:rsidRPr="00D82BF4" w:rsidRDefault="00D82BF4" w:rsidP="00D82BF4">
      <w:pPr>
        <w:rPr>
          <w:rFonts w:ascii="Verdana" w:hAnsi="Verdana"/>
        </w:rPr>
      </w:pPr>
    </w:p>
    <w:p w14:paraId="194A3F91" w14:textId="77777777" w:rsidR="00D82BF4" w:rsidRPr="00D82BF4" w:rsidRDefault="00D82BF4" w:rsidP="00D82BF4">
      <w:pPr>
        <w:rPr>
          <w:rFonts w:ascii="Verdana" w:hAnsi="Verdana"/>
        </w:rPr>
      </w:pPr>
    </w:p>
    <w:p w14:paraId="50756934" w14:textId="77777777" w:rsidR="00D82BF4" w:rsidRPr="00D82BF4" w:rsidRDefault="00D82BF4" w:rsidP="00D82BF4">
      <w:pPr>
        <w:rPr>
          <w:rFonts w:ascii="Verdana" w:hAnsi="Verdana"/>
        </w:rPr>
      </w:pPr>
      <w:bookmarkStart w:id="0" w:name="_GoBack"/>
      <w:bookmarkEnd w:id="0"/>
    </w:p>
    <w:p w14:paraId="4351CD54" w14:textId="77777777" w:rsidR="00D82BF4" w:rsidRPr="00D82BF4" w:rsidRDefault="00D82BF4" w:rsidP="00D82BF4">
      <w:pPr>
        <w:rPr>
          <w:rFonts w:ascii="Verdana" w:hAnsi="Verdana"/>
        </w:rPr>
      </w:pPr>
    </w:p>
    <w:p w14:paraId="59F15841" w14:textId="4CAABC37" w:rsidR="00676CB3" w:rsidRPr="00D82BF4" w:rsidRDefault="00B24BD5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>
        <w:rPr>
          <w:rFonts w:ascii="Verdana" w:hAnsi="Verdana" w:cstheme="majorHAnsi"/>
          <w:sz w:val="16"/>
        </w:rPr>
        <w:t>Acrónim</w:t>
      </w:r>
      <w:r w:rsidR="00676CB3" w:rsidRPr="00D82BF4">
        <w:rPr>
          <w:rFonts w:ascii="Verdana" w:hAnsi="Verdana" w:cstheme="majorHAnsi"/>
          <w:sz w:val="16"/>
        </w:rPr>
        <w:t>os de las personas autoras</w:t>
      </w:r>
    </w:p>
    <w:p w14:paraId="52425A66" w14:textId="14B662DB" w:rsidR="006855BF" w:rsidRPr="00D82BF4" w:rsidRDefault="00676CB3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 w:rsidRPr="00D82BF4">
        <w:rPr>
          <w:rFonts w:ascii="Verdana" w:hAnsi="Verdana" w:cstheme="majorHAnsi"/>
          <w:sz w:val="16"/>
        </w:rPr>
        <w:t>Indicar serie/</w:t>
      </w:r>
      <w:proofErr w:type="spellStart"/>
      <w:r w:rsidRPr="00D82BF4">
        <w:rPr>
          <w:rFonts w:ascii="Verdana" w:hAnsi="Verdana" w:cstheme="majorHAnsi"/>
          <w:sz w:val="16"/>
        </w:rPr>
        <w:t>subserie</w:t>
      </w:r>
      <w:proofErr w:type="spellEnd"/>
      <w:r w:rsidRPr="00D82BF4">
        <w:rPr>
          <w:rFonts w:ascii="Verdana" w:hAnsi="Verdana" w:cstheme="majorHAnsi"/>
          <w:sz w:val="16"/>
        </w:rPr>
        <w:t>/expediente donde archivar</w:t>
      </w:r>
    </w:p>
    <w:sectPr w:rsidR="006855BF" w:rsidRPr="00D82BF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CA4036" w14:textId="77777777" w:rsidR="009F665F" w:rsidRDefault="009F665F" w:rsidP="00EA47B4">
      <w:pPr>
        <w:spacing w:after="0" w:line="240" w:lineRule="auto"/>
      </w:pPr>
      <w:r>
        <w:separator/>
      </w:r>
    </w:p>
  </w:endnote>
  <w:endnote w:type="continuationSeparator" w:id="0">
    <w:p w14:paraId="4786C9F5" w14:textId="77777777" w:rsidR="009F665F" w:rsidRDefault="009F665F" w:rsidP="00EA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7CEB6" w14:textId="77777777" w:rsidR="001F5AA7" w:rsidRPr="001F5AA7" w:rsidRDefault="001F5AA7" w:rsidP="001F5AA7">
    <w:pPr>
      <w:pStyle w:val="Piedepgina"/>
      <w:pBdr>
        <w:bottom w:val="single" w:sz="12" w:space="1" w:color="auto"/>
      </w:pBdr>
      <w:jc w:val="center"/>
      <w:rPr>
        <w:rFonts w:ascii="Verdana" w:hAnsi="Verdana"/>
        <w:bCs/>
        <w:iCs/>
        <w:color w:val="000000"/>
        <w:sz w:val="15"/>
        <w:szCs w:val="15"/>
      </w:rPr>
    </w:pPr>
  </w:p>
  <w:p w14:paraId="22E20C70" w14:textId="77777777" w:rsidR="001F5AA7" w:rsidRPr="001F5AA7" w:rsidRDefault="001F5AA7" w:rsidP="001F5AA7">
    <w:pPr>
      <w:spacing w:before="200"/>
      <w:ind w:right="-516" w:hanging="567"/>
      <w:jc w:val="center"/>
      <w:rPr>
        <w:rFonts w:ascii="Verdana" w:hAnsi="Verdana"/>
        <w:b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MUSEO NACIONAL DE COSTA RICA</w:t>
    </w:r>
  </w:p>
  <w:p w14:paraId="5503E2E1" w14:textId="231FA63B" w:rsidR="001F5AA7" w:rsidRPr="001F5AA7" w:rsidRDefault="00676CB3" w:rsidP="001F5AA7">
    <w:pPr>
      <w:pStyle w:val="Piedepgina"/>
      <w:jc w:val="center"/>
      <w:rPr>
        <w:rFonts w:ascii="Verdana" w:hAnsi="Verdana"/>
        <w:color w:val="000000"/>
        <w:sz w:val="15"/>
        <w:szCs w:val="15"/>
      </w:rPr>
    </w:pPr>
    <w:r>
      <w:rPr>
        <w:rFonts w:ascii="Verdana" w:hAnsi="Verdana"/>
        <w:color w:val="000000"/>
        <w:sz w:val="15"/>
        <w:szCs w:val="15"/>
      </w:rPr>
      <w:t>UNIDAD ADMINISTRATIVA</w:t>
    </w:r>
    <w:r w:rsidR="00EF52B6" w:rsidRPr="00207CAF">
      <w:rPr>
        <w:rFonts w:ascii="Verdana" w:hAnsi="Verdana"/>
        <w:color w:val="000000"/>
        <w:sz w:val="15"/>
        <w:szCs w:val="15"/>
      </w:rPr>
      <w:t xml:space="preserve"> |</w:t>
    </w:r>
    <w:r w:rsidR="00EF52B6">
      <w:rPr>
        <w:rFonts w:ascii="Verdana" w:hAnsi="Verdana"/>
        <w:color w:val="000000"/>
        <w:sz w:val="15"/>
        <w:szCs w:val="15"/>
      </w:rPr>
      <w:t xml:space="preserve"> </w:t>
    </w:r>
    <w:r w:rsidR="001F5AA7" w:rsidRPr="001F5AA7">
      <w:rPr>
        <w:rFonts w:ascii="Verdana" w:hAnsi="Verdana"/>
        <w:b/>
        <w:sz w:val="15"/>
        <w:szCs w:val="15"/>
      </w:rPr>
      <w:t>Teléfono:</w:t>
    </w:r>
    <w:r w:rsidR="001F5AA7" w:rsidRPr="001F5AA7">
      <w:rPr>
        <w:rFonts w:ascii="Verdana" w:hAnsi="Verdana"/>
        <w:sz w:val="15"/>
        <w:szCs w:val="15"/>
      </w:rPr>
      <w:t xml:space="preserve"> 2211 </w:t>
    </w:r>
    <w:r w:rsidR="00D52720">
      <w:rPr>
        <w:rFonts w:ascii="Verdana" w:hAnsi="Verdana"/>
        <w:sz w:val="15"/>
        <w:szCs w:val="15"/>
      </w:rPr>
      <w:t>XXXX</w:t>
    </w:r>
    <w:r w:rsidR="001F5AA7" w:rsidRPr="001F5AA7">
      <w:rPr>
        <w:rFonts w:ascii="Verdana" w:hAnsi="Verdana"/>
        <w:sz w:val="15"/>
        <w:szCs w:val="15"/>
      </w:rPr>
      <w:t xml:space="preserve">| </w:t>
    </w:r>
    <w:r w:rsidR="001F5AA7" w:rsidRPr="001F5AA7">
      <w:rPr>
        <w:rFonts w:ascii="Verdana" w:hAnsi="Verdana"/>
        <w:b/>
        <w:sz w:val="15"/>
        <w:szCs w:val="15"/>
      </w:rPr>
      <w:t>Central:</w:t>
    </w:r>
    <w:r w:rsidR="001F5AA7" w:rsidRPr="001F5AA7">
      <w:rPr>
        <w:rFonts w:ascii="Verdana" w:hAnsi="Verdana"/>
        <w:sz w:val="15"/>
        <w:szCs w:val="15"/>
      </w:rPr>
      <w:t xml:space="preserve"> 2211 5700</w:t>
    </w:r>
  </w:p>
  <w:p w14:paraId="1123A270" w14:textId="005FE96F" w:rsidR="00C51A49" w:rsidRPr="00EF52B6" w:rsidRDefault="001F5AA7" w:rsidP="001F5AA7">
    <w:pPr>
      <w:jc w:val="center"/>
      <w:rPr>
        <w:rFonts w:ascii="Verdana" w:hAnsi="Verdana"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Correo:</w:t>
    </w:r>
    <w:r w:rsidRPr="001F5AA7">
      <w:rPr>
        <w:rFonts w:ascii="Verdana" w:hAnsi="Verdana"/>
        <w:sz w:val="15"/>
        <w:szCs w:val="15"/>
      </w:rPr>
      <w:t xml:space="preserve"> </w:t>
    </w:r>
    <w:hyperlink r:id="rId1" w:history="1">
      <w:r w:rsidR="00676CB3" w:rsidRPr="00E91627">
        <w:rPr>
          <w:rStyle w:val="Hipervnculo"/>
          <w:rFonts w:ascii="Verdana" w:hAnsi="Verdana"/>
          <w:sz w:val="15"/>
          <w:szCs w:val="15"/>
        </w:rPr>
        <w:t>@museocostarica.go.cr</w:t>
      </w:r>
    </w:hyperlink>
    <w:r w:rsidRPr="001F5AA7">
      <w:rPr>
        <w:rFonts w:ascii="Verdana" w:hAnsi="Verdana"/>
        <w:sz w:val="15"/>
        <w:szCs w:val="15"/>
      </w:rPr>
      <w:t xml:space="preserve">  | </w:t>
    </w:r>
    <w:r w:rsidRPr="001F5AA7">
      <w:rPr>
        <w:rFonts w:ascii="Verdana" w:hAnsi="Verdana"/>
        <w:b/>
        <w:sz w:val="15"/>
        <w:szCs w:val="15"/>
      </w:rPr>
      <w:t>Sitio web:</w:t>
    </w:r>
    <w:r w:rsidRPr="001F5AA7">
      <w:rPr>
        <w:rFonts w:ascii="Verdana" w:hAnsi="Verdana"/>
        <w:sz w:val="15"/>
        <w:szCs w:val="15"/>
      </w:rPr>
      <w:t xml:space="preserve"> </w:t>
    </w:r>
    <w:hyperlink r:id="rId2" w:history="1">
      <w:r w:rsidRPr="001F5AA7">
        <w:rPr>
          <w:rStyle w:val="Hipervnculo"/>
          <w:rFonts w:ascii="Verdana" w:hAnsi="Verdana"/>
          <w:sz w:val="15"/>
          <w:szCs w:val="15"/>
        </w:rPr>
        <w:t>www.museocostarica.go.cr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09355E" w14:textId="77777777" w:rsidR="009F665F" w:rsidRDefault="009F665F" w:rsidP="00EA47B4">
      <w:pPr>
        <w:spacing w:after="0" w:line="240" w:lineRule="auto"/>
      </w:pPr>
      <w:r>
        <w:separator/>
      </w:r>
    </w:p>
  </w:footnote>
  <w:footnote w:type="continuationSeparator" w:id="0">
    <w:p w14:paraId="4A783B1A" w14:textId="77777777" w:rsidR="009F665F" w:rsidRDefault="009F665F" w:rsidP="00EA4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406879" w14:textId="6613B657" w:rsidR="00EF52B6" w:rsidRDefault="00F01D3A" w:rsidP="00663DD8">
    <w:pPr>
      <w:pStyle w:val="Encabezado"/>
    </w:pPr>
    <w:r>
      <w:rPr>
        <w:noProof/>
        <w:lang w:eastAsia="es-CR"/>
      </w:rPr>
      <w:drawing>
        <wp:inline distT="0" distB="0" distL="0" distR="0" wp14:anchorId="1D471C7F" wp14:editId="7E5052FF">
          <wp:extent cx="5612130" cy="447675"/>
          <wp:effectExtent l="0" t="0" r="7620" b="9525"/>
          <wp:docPr id="12588142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1258814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DCFCA7" w14:textId="17AC2D88" w:rsidR="00663DD8" w:rsidRDefault="00663DD8" w:rsidP="00663DD8">
    <w:pPr>
      <w:pStyle w:val="Encabezado"/>
    </w:pPr>
  </w:p>
  <w:p w14:paraId="22C36D6D" w14:textId="0F354497" w:rsidR="00676CB3" w:rsidRPr="00676CB3" w:rsidRDefault="00676CB3" w:rsidP="00F01D3A">
    <w:pPr>
      <w:pStyle w:val="Encabezado"/>
      <w:jc w:val="right"/>
      <w:rPr>
        <w:rFonts w:ascii="Verdana" w:hAnsi="Verdana" w:cstheme="majorHAnsi"/>
        <w:sz w:val="20"/>
      </w:rPr>
    </w:pPr>
    <w:r w:rsidRPr="00676CB3">
      <w:rPr>
        <w:rFonts w:ascii="Verdana" w:hAnsi="Verdana" w:cstheme="majorHAnsi"/>
        <w:sz w:val="20"/>
        <w:lang w:val="es-ES"/>
      </w:rPr>
      <w:t xml:space="preserve">Página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PAGE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B24BD5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  <w:r w:rsidRPr="00676CB3">
      <w:rPr>
        <w:rFonts w:ascii="Verdana" w:hAnsi="Verdana" w:cstheme="majorHAnsi"/>
        <w:sz w:val="20"/>
        <w:lang w:val="es-ES"/>
      </w:rPr>
      <w:t xml:space="preserve"> de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NUMPAGES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B24BD5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</w:p>
  <w:p w14:paraId="53A78CC1" w14:textId="0A0AD4A9" w:rsidR="00676CB3" w:rsidRDefault="00676CB3" w:rsidP="00663D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CDA56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FC2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FE58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688A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2A2D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CAC1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BCAF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6616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005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34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9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B6"/>
    <w:rsid w:val="000237FF"/>
    <w:rsid w:val="00040301"/>
    <w:rsid w:val="00075A77"/>
    <w:rsid w:val="0008754A"/>
    <w:rsid w:val="001223A1"/>
    <w:rsid w:val="00130A8C"/>
    <w:rsid w:val="001519C9"/>
    <w:rsid w:val="001542D3"/>
    <w:rsid w:val="001766F1"/>
    <w:rsid w:val="00176A31"/>
    <w:rsid w:val="001B4F7C"/>
    <w:rsid w:val="001E1C61"/>
    <w:rsid w:val="001E6887"/>
    <w:rsid w:val="001F5AA7"/>
    <w:rsid w:val="00207CAF"/>
    <w:rsid w:val="002241DB"/>
    <w:rsid w:val="002617E7"/>
    <w:rsid w:val="0026377C"/>
    <w:rsid w:val="00283304"/>
    <w:rsid w:val="002D44BE"/>
    <w:rsid w:val="00302F3D"/>
    <w:rsid w:val="00382725"/>
    <w:rsid w:val="0038719E"/>
    <w:rsid w:val="00435615"/>
    <w:rsid w:val="00453232"/>
    <w:rsid w:val="004555A3"/>
    <w:rsid w:val="004A4FCF"/>
    <w:rsid w:val="004B2BBA"/>
    <w:rsid w:val="005070E9"/>
    <w:rsid w:val="00522882"/>
    <w:rsid w:val="00590A96"/>
    <w:rsid w:val="005A3A20"/>
    <w:rsid w:val="005C6042"/>
    <w:rsid w:val="006367F2"/>
    <w:rsid w:val="00663DD8"/>
    <w:rsid w:val="00676CB3"/>
    <w:rsid w:val="006855BF"/>
    <w:rsid w:val="006C157F"/>
    <w:rsid w:val="006F246F"/>
    <w:rsid w:val="0071301E"/>
    <w:rsid w:val="00732B5B"/>
    <w:rsid w:val="00767E26"/>
    <w:rsid w:val="007A120A"/>
    <w:rsid w:val="007D1D6D"/>
    <w:rsid w:val="008775A4"/>
    <w:rsid w:val="00986227"/>
    <w:rsid w:val="00994974"/>
    <w:rsid w:val="009F665F"/>
    <w:rsid w:val="00AB181A"/>
    <w:rsid w:val="00AB2342"/>
    <w:rsid w:val="00AB4911"/>
    <w:rsid w:val="00AD3ECC"/>
    <w:rsid w:val="00AE28E4"/>
    <w:rsid w:val="00B229DA"/>
    <w:rsid w:val="00B24BD5"/>
    <w:rsid w:val="00B27FAF"/>
    <w:rsid w:val="00B51CB7"/>
    <w:rsid w:val="00B57066"/>
    <w:rsid w:val="00B85F1A"/>
    <w:rsid w:val="00B95133"/>
    <w:rsid w:val="00BB2E58"/>
    <w:rsid w:val="00BF2239"/>
    <w:rsid w:val="00C044C9"/>
    <w:rsid w:val="00C0657C"/>
    <w:rsid w:val="00C51A49"/>
    <w:rsid w:val="00C531BF"/>
    <w:rsid w:val="00C9355D"/>
    <w:rsid w:val="00CB2DB8"/>
    <w:rsid w:val="00CB3B9D"/>
    <w:rsid w:val="00D063C0"/>
    <w:rsid w:val="00D44AF8"/>
    <w:rsid w:val="00D50F46"/>
    <w:rsid w:val="00D52720"/>
    <w:rsid w:val="00D74878"/>
    <w:rsid w:val="00D82BF4"/>
    <w:rsid w:val="00DB0B89"/>
    <w:rsid w:val="00E34A44"/>
    <w:rsid w:val="00E633D2"/>
    <w:rsid w:val="00EA47B4"/>
    <w:rsid w:val="00EC4449"/>
    <w:rsid w:val="00EF2C8F"/>
    <w:rsid w:val="00EF52B6"/>
    <w:rsid w:val="00F01D3A"/>
    <w:rsid w:val="00F13585"/>
    <w:rsid w:val="00F52979"/>
    <w:rsid w:val="00FB1FCD"/>
    <w:rsid w:val="00FD47C3"/>
    <w:rsid w:val="00FD6BC8"/>
    <w:rsid w:val="00FD7649"/>
    <w:rsid w:val="00F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44ACA"/>
  <w15:docId w15:val="{AAAA241B-5BD8-4852-BF83-9F218AE6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7B4"/>
  </w:style>
  <w:style w:type="paragraph" w:styleId="Piedepgina">
    <w:name w:val="footer"/>
    <w:basedOn w:val="Normal"/>
    <w:link w:val="Piedepgina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7B4"/>
  </w:style>
  <w:style w:type="paragraph" w:styleId="Textodeglobo">
    <w:name w:val="Balloon Text"/>
    <w:basedOn w:val="Normal"/>
    <w:link w:val="TextodegloboCar"/>
    <w:uiPriority w:val="99"/>
    <w:semiHidden/>
    <w:unhideWhenUsed/>
    <w:rsid w:val="00F13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58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3827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rsid w:val="003871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PARTAMENTO">
    <w:name w:val="DEPARTAMENTO"/>
    <w:basedOn w:val="Normal"/>
    <w:next w:val="Normal"/>
    <w:autoRedefine/>
    <w:qFormat/>
    <w:rsid w:val="005A3A20"/>
    <w:pPr>
      <w:jc w:val="center"/>
    </w:pPr>
    <w:rPr>
      <w:rFonts w:ascii="Verdana" w:hAnsi="Verdana" w:cs="Times New Roman (Cuerpo en alfa"/>
      <w:caps/>
      <w:color w:val="7F7F7F" w:themeColor="text1" w:themeTint="80"/>
    </w:rPr>
  </w:style>
  <w:style w:type="paragraph" w:customStyle="1" w:styleId="FECHA">
    <w:name w:val="FECHA"/>
    <w:basedOn w:val="Normal"/>
    <w:autoRedefine/>
    <w:qFormat/>
    <w:rsid w:val="00EF2C8F"/>
    <w:pPr>
      <w:spacing w:before="240" w:after="0" w:line="276" w:lineRule="auto"/>
      <w:jc w:val="right"/>
    </w:pPr>
    <w:rPr>
      <w:rFonts w:ascii="Verdana" w:hAnsi="Verdana"/>
      <w:sz w:val="20"/>
      <w:szCs w:val="20"/>
    </w:rPr>
  </w:style>
  <w:style w:type="paragraph" w:customStyle="1" w:styleId="NoOFICIO">
    <w:name w:val="No OFICIO"/>
    <w:basedOn w:val="Normal"/>
    <w:next w:val="DESTINATARIO"/>
    <w:autoRedefine/>
    <w:qFormat/>
    <w:rsid w:val="00BB2E58"/>
    <w:pPr>
      <w:spacing w:after="0" w:line="276" w:lineRule="auto"/>
      <w:contextualSpacing/>
      <w:jc w:val="right"/>
    </w:pPr>
    <w:rPr>
      <w:rFonts w:ascii="Verdana" w:hAnsi="Verdana"/>
      <w:b/>
    </w:rPr>
  </w:style>
  <w:style w:type="paragraph" w:customStyle="1" w:styleId="DESTINATARIO">
    <w:name w:val="DESTINATARIO"/>
    <w:basedOn w:val="Normal"/>
    <w:autoRedefine/>
    <w:qFormat/>
    <w:rsid w:val="007D1D6D"/>
    <w:pPr>
      <w:spacing w:after="0"/>
    </w:pPr>
    <w:rPr>
      <w:rFonts w:ascii="Verdana" w:hAnsi="Verdana"/>
    </w:rPr>
  </w:style>
  <w:style w:type="paragraph" w:customStyle="1" w:styleId="ASUNTO">
    <w:name w:val="ASUNTO"/>
    <w:basedOn w:val="Normal"/>
    <w:next w:val="DEPARTAMENTO"/>
    <w:autoRedefine/>
    <w:qFormat/>
    <w:rsid w:val="007D1D6D"/>
    <w:pPr>
      <w:spacing w:before="240" w:after="240" w:line="240" w:lineRule="auto"/>
      <w:contextualSpacing/>
    </w:pPr>
    <w:rPr>
      <w:rFonts w:ascii="Verdana" w:hAnsi="Verdana" w:cs="Times New Roman (Cuerpo en alfa"/>
      <w:caps/>
    </w:rPr>
  </w:style>
  <w:style w:type="paragraph" w:customStyle="1" w:styleId="CUERPODETEXTO">
    <w:name w:val="CUERPO DE TEXTO"/>
    <w:basedOn w:val="Normal"/>
    <w:next w:val="Normal"/>
    <w:autoRedefine/>
    <w:qFormat/>
    <w:rsid w:val="001542D3"/>
    <w:pPr>
      <w:spacing w:before="400" w:after="400" w:line="360" w:lineRule="auto"/>
      <w:jc w:val="both"/>
    </w:pPr>
    <w:rPr>
      <w:rFonts w:ascii="Verdana" w:hAnsi="Verdana"/>
    </w:rPr>
  </w:style>
  <w:style w:type="table" w:styleId="Tablanormal2">
    <w:name w:val="Plain Table 2"/>
    <w:basedOn w:val="Tablanormal"/>
    <w:uiPriority w:val="42"/>
    <w:rsid w:val="001542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IRMAS">
    <w:name w:val="FIRMAS"/>
    <w:basedOn w:val="Normal"/>
    <w:next w:val="Normal"/>
    <w:autoRedefine/>
    <w:qFormat/>
    <w:rsid w:val="005070E9"/>
    <w:pPr>
      <w:spacing w:after="0" w:line="240" w:lineRule="auto"/>
      <w:contextualSpacing/>
      <w:jc w:val="center"/>
    </w:pPr>
    <w:rPr>
      <w:rFonts w:ascii="Verdana" w:hAnsi="Verdana"/>
      <w:b/>
      <w:sz w:val="18"/>
    </w:rPr>
  </w:style>
  <w:style w:type="paragraph" w:customStyle="1" w:styleId="CC">
    <w:name w:val="CC"/>
    <w:basedOn w:val="Normal"/>
    <w:autoRedefine/>
    <w:qFormat/>
    <w:rsid w:val="005070E9"/>
    <w:pPr>
      <w:spacing w:before="400" w:after="0" w:line="240" w:lineRule="auto"/>
      <w:contextualSpacing/>
    </w:pPr>
    <w:rPr>
      <w:rFonts w:ascii="Verdana" w:hAnsi="Verdana"/>
      <w:sz w:val="18"/>
    </w:rPr>
  </w:style>
  <w:style w:type="character" w:styleId="Hipervnculo">
    <w:name w:val="Hyperlink"/>
    <w:uiPriority w:val="99"/>
    <w:rsid w:val="001F5AA7"/>
    <w:rPr>
      <w:rFonts w:ascii="Times New Roman" w:hAnsi="Times New Roman" w:cs="Times New Roman"/>
      <w:color w:val="0000FF"/>
      <w:u w:val="single"/>
    </w:rPr>
  </w:style>
  <w:style w:type="paragraph" w:customStyle="1" w:styleId="CIERRE">
    <w:name w:val="CIERRE"/>
    <w:basedOn w:val="Piedepgina"/>
    <w:qFormat/>
    <w:rsid w:val="001F5AA7"/>
    <w:pPr>
      <w:jc w:val="center"/>
    </w:pPr>
    <w:rPr>
      <w:rFonts w:ascii="Verdana" w:hAnsi="Verdana"/>
      <w:color w:val="000000"/>
      <w:sz w:val="15"/>
      <w:szCs w:val="1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7CAF"/>
    <w:rPr>
      <w:color w:val="605E5C"/>
      <w:shd w:val="clear" w:color="auto" w:fill="E1DFD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935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82BF4"/>
    <w:pPr>
      <w:spacing w:after="0" w:line="240" w:lineRule="auto"/>
    </w:pPr>
    <w:rPr>
      <w:rFonts w:ascii="Arial" w:eastAsia="Arial" w:hAnsi="Arial" w:cs="Arial"/>
      <w:sz w:val="20"/>
      <w:szCs w:val="20"/>
      <w:lang w:eastAsia="es-CR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82BF4"/>
    <w:rPr>
      <w:rFonts w:ascii="Arial" w:eastAsia="Arial" w:hAnsi="Arial" w:cs="Arial"/>
      <w:sz w:val="20"/>
      <w:szCs w:val="20"/>
      <w:lang w:val="es-CR" w:eastAsia="es-CR"/>
    </w:rPr>
  </w:style>
  <w:style w:type="character" w:styleId="Refdenotaalfinal">
    <w:name w:val="endnote reference"/>
    <w:basedOn w:val="Fuentedeprrafopredeter"/>
    <w:uiPriority w:val="99"/>
    <w:semiHidden/>
    <w:unhideWhenUsed/>
    <w:rsid w:val="00D82BF4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D82B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2BF4"/>
    <w:pPr>
      <w:spacing w:after="0" w:line="240" w:lineRule="auto"/>
    </w:pPr>
    <w:rPr>
      <w:rFonts w:ascii="Arial" w:eastAsia="Arial" w:hAnsi="Arial" w:cs="Arial"/>
      <w:sz w:val="20"/>
      <w:szCs w:val="20"/>
      <w:lang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2BF4"/>
    <w:rPr>
      <w:rFonts w:ascii="Arial" w:eastAsia="Arial" w:hAnsi="Arial" w:cs="Arial"/>
      <w:sz w:val="20"/>
      <w:szCs w:val="20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seocostarica.go.cr" TargetMode="External"/><Relationship Id="rId1" Type="http://schemas.openxmlformats.org/officeDocument/2006/relationships/hyperlink" Target="http://@museocostarica.go.c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omunicaciones%202022\Logos%202022\Marca%20MNCR%202022-2026\Marca%20MNCR%202022-2026\oficios%20y%20memos\OFIC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OFICIO</Template>
  <TotalTime>147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MENDIETA</dc:creator>
  <cp:lastModifiedBy>Tatiana Sofia Irola Rojas</cp:lastModifiedBy>
  <cp:revision>18</cp:revision>
  <dcterms:created xsi:type="dcterms:W3CDTF">2024-07-01T15:55:00Z</dcterms:created>
  <dcterms:modified xsi:type="dcterms:W3CDTF">2025-01-31T15:55:00Z</dcterms:modified>
</cp:coreProperties>
</file>