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CD7243" w14:textId="3C99B430" w:rsidR="00676CB3" w:rsidRPr="00277EA6" w:rsidRDefault="00277EA6" w:rsidP="00B06035">
      <w:pPr>
        <w:shd w:val="clear" w:color="auto" w:fill="FFFFFF"/>
        <w:spacing w:line="240" w:lineRule="auto"/>
        <w:jc w:val="right"/>
        <w:rPr>
          <w:rFonts w:ascii="Verdana" w:eastAsia="Verdana" w:hAnsi="Verdana" w:cstheme="majorHAnsi"/>
          <w:b/>
        </w:rPr>
      </w:pPr>
      <w:r w:rsidRPr="00277EA6">
        <w:rPr>
          <w:rFonts w:ascii="Verdana" w:eastAsia="Verdana" w:hAnsi="Verdana" w:cstheme="majorHAnsi"/>
          <w:b/>
        </w:rPr>
        <w:t>MIN</w:t>
      </w:r>
      <w:r w:rsidR="000B2862">
        <w:rPr>
          <w:rFonts w:ascii="Verdana" w:eastAsia="Verdana" w:hAnsi="Verdana" w:cstheme="majorHAnsi"/>
          <w:b/>
        </w:rPr>
        <w:t>_</w:t>
      </w:r>
      <w:r w:rsidR="008E4E36">
        <w:rPr>
          <w:rFonts w:ascii="Verdana" w:eastAsia="Verdana" w:hAnsi="Verdana" w:cstheme="majorHAnsi"/>
          <w:b/>
        </w:rPr>
        <w:t>MNCR-DEP-XXX-2025</w:t>
      </w:r>
    </w:p>
    <w:p w14:paraId="472D4339" w14:textId="31BA86A3" w:rsidR="00DA3372" w:rsidRPr="00277EA6" w:rsidRDefault="00024339" w:rsidP="00B06035">
      <w:pPr>
        <w:shd w:val="clear" w:color="auto" w:fill="FFFFFF"/>
        <w:spacing w:line="240" w:lineRule="auto"/>
        <w:jc w:val="right"/>
        <w:rPr>
          <w:rFonts w:ascii="Verdana" w:eastAsia="Verdana" w:hAnsi="Verdana" w:cstheme="majorHAnsi"/>
          <w:b/>
        </w:rPr>
      </w:pPr>
      <w:r w:rsidRPr="00277EA6">
        <w:rPr>
          <w:rFonts w:ascii="Verdana" w:eastAsia="Verdana" w:hAnsi="Verdana" w:cstheme="majorHAnsi"/>
          <w:b/>
        </w:rPr>
        <w:t>M</w:t>
      </w:r>
      <w:r w:rsidR="00277EA6" w:rsidRPr="00277EA6">
        <w:rPr>
          <w:rFonts w:ascii="Verdana" w:eastAsia="Verdana" w:hAnsi="Verdana" w:cstheme="majorHAnsi"/>
          <w:b/>
        </w:rPr>
        <w:t>INUTA DE REUNI</w:t>
      </w:r>
      <w:r w:rsidR="00277EA6">
        <w:rPr>
          <w:rFonts w:ascii="Verdana" w:eastAsia="Verdana" w:hAnsi="Verdana" w:cstheme="majorHAnsi"/>
          <w:b/>
        </w:rPr>
        <w:t>ÓN</w:t>
      </w:r>
    </w:p>
    <w:p w14:paraId="4BDE4BA0" w14:textId="77777777" w:rsidR="00277EA6" w:rsidRPr="00277EA6" w:rsidRDefault="00277EA6" w:rsidP="00277EA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sz w:val="24"/>
          <w:szCs w:val="24"/>
          <w:lang w:eastAsia="es-CR"/>
        </w:rPr>
      </w:pPr>
      <w:r w:rsidRPr="00277EA6">
        <w:rPr>
          <w:rFonts w:ascii="Verdana" w:eastAsia="Times New Roman" w:hAnsi="Verdana" w:cs="Calibri"/>
          <w:b/>
          <w:bCs/>
          <w:color w:val="000000"/>
          <w:lang w:eastAsia="es-CR"/>
        </w:rPr>
        <w:t>FECHA</w:t>
      </w:r>
      <w:bookmarkStart w:id="0" w:name="_GoBack"/>
      <w:bookmarkEnd w:id="0"/>
    </w:p>
    <w:p w14:paraId="2A082925" w14:textId="77777777" w:rsidR="00277EA6" w:rsidRPr="00277EA6" w:rsidRDefault="00277EA6" w:rsidP="00277EA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sz w:val="24"/>
          <w:szCs w:val="24"/>
          <w:lang w:eastAsia="es-CR"/>
        </w:rPr>
      </w:pPr>
      <w:r w:rsidRPr="00277EA6">
        <w:rPr>
          <w:rFonts w:ascii="Verdana" w:eastAsia="Times New Roman" w:hAnsi="Verdana" w:cs="Calibri"/>
          <w:b/>
          <w:bCs/>
          <w:color w:val="000000"/>
          <w:lang w:eastAsia="es-CR"/>
        </w:rPr>
        <w:t>HORA INICIO- HORA FIN</w:t>
      </w:r>
    </w:p>
    <w:p w14:paraId="161F3920" w14:textId="77777777" w:rsidR="00277EA6" w:rsidRPr="00277EA6" w:rsidRDefault="00277EA6" w:rsidP="00277EA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sz w:val="24"/>
          <w:szCs w:val="24"/>
          <w:lang w:eastAsia="es-CR"/>
        </w:rPr>
      </w:pPr>
      <w:r w:rsidRPr="00277EA6">
        <w:rPr>
          <w:rFonts w:ascii="Verdana" w:eastAsia="Times New Roman" w:hAnsi="Verdana" w:cs="Calibri"/>
          <w:b/>
          <w:bCs/>
          <w:color w:val="000000"/>
          <w:lang w:eastAsia="es-CR"/>
        </w:rPr>
        <w:t>LUGAR</w:t>
      </w:r>
    </w:p>
    <w:p w14:paraId="46DF3B72" w14:textId="77777777" w:rsidR="00277EA6" w:rsidRPr="00277EA6" w:rsidRDefault="00277EA6" w:rsidP="00277EA6">
      <w:pPr>
        <w:spacing w:after="240" w:line="240" w:lineRule="auto"/>
        <w:rPr>
          <w:rFonts w:ascii="Verdana" w:eastAsia="Times New Roman" w:hAnsi="Verdana" w:cs="Times New Roman"/>
          <w:sz w:val="24"/>
          <w:szCs w:val="24"/>
          <w:lang w:eastAsia="es-CR"/>
        </w:rPr>
      </w:pPr>
      <w:r w:rsidRPr="00277EA6">
        <w:rPr>
          <w:rFonts w:ascii="Verdana" w:eastAsia="Times New Roman" w:hAnsi="Verdana" w:cs="Times New Roman"/>
          <w:sz w:val="24"/>
          <w:szCs w:val="24"/>
          <w:lang w:eastAsia="es-CR"/>
        </w:rPr>
        <w:br/>
      </w:r>
    </w:p>
    <w:p w14:paraId="7CF84E71" w14:textId="77777777" w:rsidR="00277EA6" w:rsidRPr="00277EA6" w:rsidRDefault="00277EA6" w:rsidP="00277EA6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es-CR"/>
        </w:rPr>
      </w:pPr>
      <w:r w:rsidRPr="00277EA6">
        <w:rPr>
          <w:rFonts w:ascii="Verdana" w:eastAsia="Times New Roman" w:hAnsi="Verdana" w:cs="Calibri"/>
          <w:color w:val="000000"/>
          <w:u w:val="single"/>
          <w:lang w:eastAsia="es-CR"/>
        </w:rPr>
        <w:t>Participantes:</w:t>
      </w:r>
    </w:p>
    <w:p w14:paraId="5CE63092" w14:textId="77777777" w:rsidR="00277EA6" w:rsidRPr="00277EA6" w:rsidRDefault="00277EA6" w:rsidP="00277EA6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es-CR"/>
        </w:rPr>
      </w:pPr>
      <w:r w:rsidRPr="00277EA6">
        <w:rPr>
          <w:rFonts w:ascii="Verdana" w:eastAsia="Times New Roman" w:hAnsi="Verdana" w:cs="Calibri"/>
          <w:color w:val="000000"/>
          <w:lang w:eastAsia="es-CR"/>
        </w:rPr>
        <w:t>(Nombre completo y puesto, agregar nombre de la institución en caso de que sea externo)</w:t>
      </w:r>
    </w:p>
    <w:p w14:paraId="05E2440F" w14:textId="77777777" w:rsidR="00277EA6" w:rsidRPr="00277EA6" w:rsidRDefault="00277EA6" w:rsidP="00277EA6">
      <w:pPr>
        <w:spacing w:after="240" w:line="240" w:lineRule="auto"/>
        <w:rPr>
          <w:rFonts w:ascii="Verdana" w:eastAsia="Times New Roman" w:hAnsi="Verdana" w:cs="Times New Roman"/>
          <w:sz w:val="24"/>
          <w:szCs w:val="24"/>
          <w:lang w:eastAsia="es-CR"/>
        </w:rPr>
      </w:pPr>
      <w:r w:rsidRPr="00277EA6">
        <w:rPr>
          <w:rFonts w:ascii="Verdana" w:eastAsia="Times New Roman" w:hAnsi="Verdana" w:cs="Times New Roman"/>
          <w:sz w:val="24"/>
          <w:szCs w:val="24"/>
          <w:lang w:eastAsia="es-CR"/>
        </w:rPr>
        <w:br/>
      </w:r>
    </w:p>
    <w:p w14:paraId="54599FF5" w14:textId="77777777" w:rsidR="00277EA6" w:rsidRPr="00277EA6" w:rsidRDefault="00277EA6" w:rsidP="00277EA6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es-CR"/>
        </w:rPr>
      </w:pPr>
      <w:r w:rsidRPr="28134CC3">
        <w:rPr>
          <w:rFonts w:ascii="Verdana" w:eastAsia="Times New Roman" w:hAnsi="Verdana" w:cs="Calibri"/>
          <w:color w:val="000000" w:themeColor="text1"/>
          <w:u w:val="single"/>
          <w:lang w:eastAsia="es-CR"/>
        </w:rPr>
        <w:t>Objetivo de la reunión:</w:t>
      </w:r>
    </w:p>
    <w:p w14:paraId="1FD00545" w14:textId="178C1254" w:rsidR="02320081" w:rsidRDefault="02320081" w:rsidP="28134CC3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es-CR"/>
        </w:rPr>
      </w:pPr>
      <w:r w:rsidRPr="28134CC3">
        <w:rPr>
          <w:rFonts w:ascii="Verdana" w:eastAsia="Times New Roman" w:hAnsi="Verdana" w:cs="Calibri"/>
          <w:color w:val="000000" w:themeColor="text1"/>
          <w:lang w:eastAsia="es-CR"/>
        </w:rPr>
        <w:t>(Adjuntar agenda definida previamente en caso de que exista)</w:t>
      </w:r>
    </w:p>
    <w:p w14:paraId="0D5A4FCD" w14:textId="77777777" w:rsidR="00277EA6" w:rsidRPr="00277EA6" w:rsidRDefault="00277EA6" w:rsidP="00277EA6">
      <w:pPr>
        <w:spacing w:after="240" w:line="240" w:lineRule="auto"/>
        <w:rPr>
          <w:rFonts w:ascii="Verdana" w:eastAsia="Times New Roman" w:hAnsi="Verdana" w:cs="Times New Roman"/>
          <w:sz w:val="24"/>
          <w:szCs w:val="24"/>
          <w:lang w:eastAsia="es-CR"/>
        </w:rPr>
      </w:pPr>
      <w:r w:rsidRPr="00277EA6">
        <w:rPr>
          <w:rFonts w:ascii="Verdana" w:eastAsia="Times New Roman" w:hAnsi="Verdana" w:cs="Times New Roman"/>
          <w:sz w:val="24"/>
          <w:szCs w:val="24"/>
          <w:lang w:eastAsia="es-CR"/>
        </w:rPr>
        <w:br/>
      </w:r>
    </w:p>
    <w:p w14:paraId="5CB41E1F" w14:textId="13E0FD71" w:rsidR="00277EA6" w:rsidRPr="00277EA6" w:rsidRDefault="2AD3D348" w:rsidP="28134CC3">
      <w:pPr>
        <w:spacing w:after="0" w:line="240" w:lineRule="auto"/>
        <w:rPr>
          <w:rFonts w:ascii="Verdana" w:eastAsia="Times New Roman" w:hAnsi="Verdana" w:cs="Calibri"/>
          <w:color w:val="000000" w:themeColor="text1"/>
          <w:u w:val="single"/>
          <w:lang w:eastAsia="es-CR"/>
        </w:rPr>
      </w:pPr>
      <w:r w:rsidRPr="28134CC3">
        <w:rPr>
          <w:rFonts w:ascii="Verdana" w:eastAsia="Times New Roman" w:hAnsi="Verdana" w:cs="Calibri"/>
          <w:color w:val="000000" w:themeColor="text1"/>
          <w:u w:val="single"/>
          <w:lang w:eastAsia="es-CR"/>
        </w:rPr>
        <w:t>Asuntos</w:t>
      </w:r>
      <w:r w:rsidR="00277EA6" w:rsidRPr="28134CC3">
        <w:rPr>
          <w:rFonts w:ascii="Verdana" w:eastAsia="Times New Roman" w:hAnsi="Verdana" w:cs="Calibri"/>
          <w:color w:val="000000" w:themeColor="text1"/>
          <w:u w:val="single"/>
          <w:lang w:eastAsia="es-CR"/>
        </w:rPr>
        <w:t xml:space="preserve"> tratados:</w:t>
      </w:r>
    </w:p>
    <w:p w14:paraId="04F48360" w14:textId="77777777" w:rsidR="00277EA6" w:rsidRPr="00277EA6" w:rsidRDefault="00277EA6" w:rsidP="00277EA6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sz w:val="24"/>
          <w:szCs w:val="24"/>
          <w:lang w:eastAsia="es-CR"/>
        </w:rPr>
      </w:pPr>
    </w:p>
    <w:p w14:paraId="3360B3DF" w14:textId="77777777" w:rsidR="00277EA6" w:rsidRPr="00277EA6" w:rsidRDefault="00277EA6" w:rsidP="00277EA6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sz w:val="24"/>
          <w:szCs w:val="24"/>
          <w:lang w:eastAsia="es-CR"/>
        </w:rPr>
      </w:pPr>
    </w:p>
    <w:p w14:paraId="1FE13C1E" w14:textId="77777777" w:rsidR="00277EA6" w:rsidRPr="00277EA6" w:rsidRDefault="00277EA6" w:rsidP="00277EA6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sz w:val="24"/>
          <w:szCs w:val="24"/>
          <w:lang w:eastAsia="es-CR"/>
        </w:rPr>
      </w:pPr>
    </w:p>
    <w:p w14:paraId="1ECC1707" w14:textId="77777777" w:rsidR="00277EA6" w:rsidRPr="00277EA6" w:rsidRDefault="00277EA6" w:rsidP="00277EA6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sz w:val="24"/>
          <w:szCs w:val="24"/>
          <w:lang w:eastAsia="es-CR"/>
        </w:rPr>
      </w:pPr>
    </w:p>
    <w:p w14:paraId="169C3000" w14:textId="0065BD8B" w:rsidR="00277EA6" w:rsidRPr="00277EA6" w:rsidRDefault="00277EA6" w:rsidP="28134CC3">
      <w:pPr>
        <w:shd w:val="clear" w:color="auto" w:fill="FFFFFF" w:themeFill="background1"/>
        <w:spacing w:after="0" w:line="240" w:lineRule="auto"/>
        <w:jc w:val="both"/>
        <w:rPr>
          <w:rFonts w:ascii="Verdana" w:eastAsia="Times New Roman" w:hAnsi="Verdana" w:cs="Times New Roman"/>
          <w:sz w:val="24"/>
          <w:szCs w:val="24"/>
          <w:lang w:eastAsia="es-CR"/>
        </w:rPr>
      </w:pPr>
      <w:r w:rsidRPr="28134CC3">
        <w:rPr>
          <w:rFonts w:ascii="Verdana" w:eastAsia="Times New Roman" w:hAnsi="Verdana" w:cs="Calibri"/>
          <w:color w:val="000000" w:themeColor="text1"/>
          <w:u w:val="single"/>
          <w:lang w:eastAsia="es-CR"/>
        </w:rPr>
        <w:t>Compromisos establecidos:</w:t>
      </w:r>
      <w:r w:rsidRPr="28134CC3">
        <w:rPr>
          <w:rFonts w:ascii="Verdana" w:eastAsia="Times New Roman" w:hAnsi="Verdana" w:cs="Calibri"/>
          <w:color w:val="000000" w:themeColor="text1"/>
          <w:lang w:eastAsia="es-CR"/>
        </w:rPr>
        <w:t xml:space="preserve"> (opcional, en caso de que se definan</w:t>
      </w:r>
      <w:r w:rsidR="4B5687F9" w:rsidRPr="28134CC3">
        <w:rPr>
          <w:rFonts w:ascii="Verdana" w:eastAsia="Times New Roman" w:hAnsi="Verdana" w:cs="Calibri"/>
          <w:color w:val="000000" w:themeColor="text1"/>
          <w:lang w:eastAsia="es-CR"/>
        </w:rPr>
        <w:t>. Indicar responsables y fechas de cumplimiento</w:t>
      </w:r>
      <w:r w:rsidRPr="28134CC3">
        <w:rPr>
          <w:rFonts w:ascii="Verdana" w:eastAsia="Times New Roman" w:hAnsi="Verdana" w:cs="Calibri"/>
          <w:color w:val="000000" w:themeColor="text1"/>
          <w:lang w:eastAsia="es-CR"/>
        </w:rPr>
        <w:t>)</w:t>
      </w:r>
    </w:p>
    <w:p w14:paraId="00EA3C48" w14:textId="77777777" w:rsidR="00277EA6" w:rsidRPr="00277EA6" w:rsidRDefault="00277EA6" w:rsidP="00277EA6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sz w:val="24"/>
          <w:szCs w:val="24"/>
          <w:lang w:eastAsia="es-CR"/>
        </w:rPr>
      </w:pPr>
    </w:p>
    <w:p w14:paraId="35174630" w14:textId="77777777" w:rsidR="00277EA6" w:rsidRPr="00277EA6" w:rsidRDefault="00277EA6" w:rsidP="00277EA6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sz w:val="24"/>
          <w:szCs w:val="24"/>
          <w:lang w:eastAsia="es-CR"/>
        </w:rPr>
      </w:pPr>
    </w:p>
    <w:p w14:paraId="58EC6379" w14:textId="77777777" w:rsidR="00277EA6" w:rsidRPr="00277EA6" w:rsidRDefault="00277EA6" w:rsidP="00277EA6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sz w:val="24"/>
          <w:szCs w:val="24"/>
          <w:lang w:eastAsia="es-CR"/>
        </w:rPr>
      </w:pPr>
    </w:p>
    <w:p w14:paraId="7FB0FB99" w14:textId="77777777" w:rsidR="00277EA6" w:rsidRPr="00277EA6" w:rsidRDefault="00277EA6" w:rsidP="00277EA6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sz w:val="24"/>
          <w:szCs w:val="24"/>
          <w:lang w:eastAsia="es-CR"/>
        </w:rPr>
      </w:pPr>
    </w:p>
    <w:p w14:paraId="43B10E9F" w14:textId="77777777" w:rsidR="00277EA6" w:rsidRPr="00277EA6" w:rsidRDefault="00277EA6" w:rsidP="00277EA6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sz w:val="24"/>
          <w:szCs w:val="24"/>
          <w:lang w:eastAsia="es-CR"/>
        </w:rPr>
      </w:pPr>
      <w:r w:rsidRPr="00277EA6">
        <w:rPr>
          <w:rFonts w:ascii="Verdana" w:eastAsia="Times New Roman" w:hAnsi="Verdana" w:cs="Calibri"/>
          <w:color w:val="000000"/>
          <w:lang w:eastAsia="es-CR"/>
        </w:rPr>
        <w:t>Luego del visto bueno de los involucrados, firma la minuta:</w:t>
      </w:r>
    </w:p>
    <w:p w14:paraId="7A8AD548" w14:textId="77777777" w:rsidR="00277EA6" w:rsidRPr="00277EA6" w:rsidRDefault="00277EA6" w:rsidP="00277EA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A007123" w14:textId="4202875F" w:rsidR="00277EA6" w:rsidRPr="00277EA6" w:rsidRDefault="00277EA6" w:rsidP="00277EA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t> </w:t>
      </w:r>
      <w:r w:rsidRPr="00024339">
        <w:rPr>
          <w:rFonts w:ascii="Verdana" w:hAnsi="Verdana"/>
          <w:noProof/>
          <w:color w:val="00649B"/>
          <w:lang w:eastAsia="es-C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6100E51" wp14:editId="61022C37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1009650" cy="552450"/>
                <wp:effectExtent l="0" t="0" r="19050" b="1905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EC54D" w14:textId="77777777" w:rsidR="00277EA6" w:rsidRDefault="00277EA6" w:rsidP="00277EA6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11B403CD" w14:textId="77777777" w:rsidR="00277EA6" w:rsidRPr="00BB66A9" w:rsidRDefault="00277EA6" w:rsidP="00277EA6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BB66A9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0"/>
                                <w:szCs w:val="20"/>
                              </w:rPr>
                              <w:t>Firma digital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202" coordsize="21600,21600" o:spt="202" path="m,l,21600r21600,l21600,xe" w14:anchorId="76100E51">
                <v:stroke joinstyle="miter"/>
                <v:path gradientshapeok="t" o:connecttype="rect"/>
              </v:shapetype>
              <v:shape id="Cuadro de texto 2" style="position:absolute;left:0;text-align:left;margin-left:0;margin-top:3.55pt;width:79.5pt;height:4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color="white [3201]" strokecolor="#bfbfbf [2412]" strokeweight="1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">
                <v:stroke dashstyle="3 1"/>
                <v:textbox>
                  <w:txbxContent>
                    <w:p w:rsidR="00277EA6" w:rsidP="00277EA6" w:rsidRDefault="00277EA6" w14:paraId="400EC54D" w14:textId="77777777">
                      <w:pPr>
                        <w:jc w:val="center"/>
                        <w:rPr>
                          <w:i/>
                          <w:iCs/>
                        </w:rPr>
                      </w:pPr>
                    </w:p>
                    <w:p w:rsidRPr="00BB66A9" w:rsidR="00277EA6" w:rsidP="00277EA6" w:rsidRDefault="00277EA6" w14:paraId="11B403CD" w14:textId="77777777">
                      <w:pPr>
                        <w:jc w:val="center"/>
                        <w:rPr>
                          <w:rFonts w:asciiTheme="majorHAnsi" w:hAnsiTheme="majorHAnsi" w:cstheme="majorHAnsi"/>
                          <w:i/>
                          <w:iCs/>
                          <w:sz w:val="20"/>
                          <w:szCs w:val="20"/>
                        </w:rPr>
                      </w:pPr>
                      <w:r w:rsidRPr="00BB66A9">
                        <w:rPr>
                          <w:rFonts w:asciiTheme="majorHAnsi" w:hAnsiTheme="majorHAnsi" w:cstheme="majorHAnsi"/>
                          <w:i/>
                          <w:iCs/>
                          <w:sz w:val="20"/>
                          <w:szCs w:val="20"/>
                        </w:rPr>
                        <w:t>Firma digital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010D34" w14:textId="0CB965F0" w:rsidR="00277EA6" w:rsidRDefault="00277EA6" w:rsidP="00277EA6">
      <w:pPr>
        <w:shd w:val="clear" w:color="auto" w:fill="FFFFFF"/>
        <w:spacing w:after="0" w:line="240" w:lineRule="auto"/>
        <w:jc w:val="both"/>
      </w:pPr>
      <w:r>
        <w:t> </w:t>
      </w:r>
    </w:p>
    <w:p w14:paraId="3F8856CB" w14:textId="191F32CA" w:rsidR="00277EA6" w:rsidRDefault="00277EA6" w:rsidP="00277EA6">
      <w:pPr>
        <w:shd w:val="clear" w:color="auto" w:fill="FFFFFF"/>
        <w:spacing w:after="0" w:line="240" w:lineRule="auto"/>
        <w:jc w:val="both"/>
      </w:pPr>
    </w:p>
    <w:p w14:paraId="5CEC2076" w14:textId="77777777" w:rsidR="00277EA6" w:rsidRPr="00277EA6" w:rsidRDefault="00277EA6" w:rsidP="00277EA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4D52F3C" w14:textId="54E3C972" w:rsidR="004449A0" w:rsidRDefault="004449A0" w:rsidP="28134CC3">
      <w:pPr>
        <w:shd w:val="clear" w:color="auto" w:fill="FFFFFF" w:themeFill="background1"/>
        <w:spacing w:line="240" w:lineRule="auto"/>
        <w:jc w:val="both"/>
        <w:rPr>
          <w:rFonts w:ascii="Verdana" w:hAnsi="Verdana" w:cstheme="majorBidi"/>
        </w:rPr>
      </w:pPr>
    </w:p>
    <w:p w14:paraId="290415BD" w14:textId="6D2E725C" w:rsidR="004449A0" w:rsidRDefault="004449A0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</w:rPr>
      </w:pPr>
    </w:p>
    <w:p w14:paraId="38432857" w14:textId="1EBB7182" w:rsidR="004449A0" w:rsidRPr="004449A0" w:rsidRDefault="004449A0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  <w:sz w:val="16"/>
        </w:rPr>
      </w:pPr>
      <w:r>
        <w:rPr>
          <w:rFonts w:ascii="Verdana" w:hAnsi="Verdana" w:cstheme="majorHAnsi"/>
          <w:sz w:val="16"/>
        </w:rPr>
        <w:t>Indicar serie/</w:t>
      </w:r>
      <w:proofErr w:type="spellStart"/>
      <w:r>
        <w:rPr>
          <w:rFonts w:ascii="Verdana" w:hAnsi="Verdana" w:cstheme="majorHAnsi"/>
          <w:sz w:val="16"/>
        </w:rPr>
        <w:t>subserie</w:t>
      </w:r>
      <w:proofErr w:type="spellEnd"/>
      <w:r>
        <w:rPr>
          <w:rFonts w:ascii="Verdana" w:hAnsi="Verdana" w:cstheme="majorHAnsi"/>
          <w:sz w:val="16"/>
        </w:rPr>
        <w:t>/expediente donde archivar</w:t>
      </w:r>
    </w:p>
    <w:sectPr w:rsidR="004449A0" w:rsidRPr="004449A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64BDB2" w14:textId="77777777" w:rsidR="006E1CF3" w:rsidRDefault="006E1CF3" w:rsidP="00EA47B4">
      <w:pPr>
        <w:spacing w:after="0" w:line="240" w:lineRule="auto"/>
      </w:pPr>
      <w:r>
        <w:separator/>
      </w:r>
    </w:p>
  </w:endnote>
  <w:endnote w:type="continuationSeparator" w:id="0">
    <w:p w14:paraId="7C45B3E6" w14:textId="77777777" w:rsidR="006E1CF3" w:rsidRDefault="006E1CF3" w:rsidP="00EA4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uerpo en alf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97CEB6" w14:textId="77777777" w:rsidR="001F5AA7" w:rsidRPr="001F5AA7" w:rsidRDefault="001F5AA7" w:rsidP="001F5AA7">
    <w:pPr>
      <w:pStyle w:val="Piedepgina"/>
      <w:pBdr>
        <w:bottom w:val="single" w:sz="12" w:space="1" w:color="auto"/>
      </w:pBdr>
      <w:jc w:val="center"/>
      <w:rPr>
        <w:rFonts w:ascii="Verdana" w:hAnsi="Verdana"/>
        <w:bCs/>
        <w:iCs/>
        <w:color w:val="000000"/>
        <w:sz w:val="15"/>
        <w:szCs w:val="15"/>
      </w:rPr>
    </w:pPr>
  </w:p>
  <w:p w14:paraId="22E20C70" w14:textId="77777777" w:rsidR="001F5AA7" w:rsidRPr="001F5AA7" w:rsidRDefault="001F5AA7" w:rsidP="001F5AA7">
    <w:pPr>
      <w:spacing w:before="200"/>
      <w:ind w:right="-516" w:hanging="567"/>
      <w:jc w:val="center"/>
      <w:rPr>
        <w:rFonts w:ascii="Verdana" w:hAnsi="Verdana"/>
        <w:b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MUSEO NACIONAL DE COSTA RICA</w:t>
    </w:r>
  </w:p>
  <w:p w14:paraId="5503E2E1" w14:textId="231FA63B" w:rsidR="001F5AA7" w:rsidRPr="001F5AA7" w:rsidRDefault="00676CB3" w:rsidP="001F5AA7">
    <w:pPr>
      <w:pStyle w:val="Piedepgina"/>
      <w:jc w:val="center"/>
      <w:rPr>
        <w:rFonts w:ascii="Verdana" w:hAnsi="Verdana"/>
        <w:color w:val="000000"/>
        <w:sz w:val="15"/>
        <w:szCs w:val="15"/>
      </w:rPr>
    </w:pPr>
    <w:r>
      <w:rPr>
        <w:rFonts w:ascii="Verdana" w:hAnsi="Verdana"/>
        <w:color w:val="000000"/>
        <w:sz w:val="15"/>
        <w:szCs w:val="15"/>
      </w:rPr>
      <w:t>UNIDAD ADMINISTRATIVA</w:t>
    </w:r>
    <w:r w:rsidR="00EF52B6" w:rsidRPr="00207CAF">
      <w:rPr>
        <w:rFonts w:ascii="Verdana" w:hAnsi="Verdana"/>
        <w:color w:val="000000"/>
        <w:sz w:val="15"/>
        <w:szCs w:val="15"/>
      </w:rPr>
      <w:t xml:space="preserve"> |</w:t>
    </w:r>
    <w:r w:rsidR="00EF52B6">
      <w:rPr>
        <w:rFonts w:ascii="Verdana" w:hAnsi="Verdana"/>
        <w:color w:val="000000"/>
        <w:sz w:val="15"/>
        <w:szCs w:val="15"/>
      </w:rPr>
      <w:t xml:space="preserve"> </w:t>
    </w:r>
    <w:r w:rsidR="001F5AA7" w:rsidRPr="001F5AA7">
      <w:rPr>
        <w:rFonts w:ascii="Verdana" w:hAnsi="Verdana"/>
        <w:b/>
        <w:sz w:val="15"/>
        <w:szCs w:val="15"/>
      </w:rPr>
      <w:t>Teléfono:</w:t>
    </w:r>
    <w:r w:rsidR="001F5AA7" w:rsidRPr="001F5AA7">
      <w:rPr>
        <w:rFonts w:ascii="Verdana" w:hAnsi="Verdana"/>
        <w:sz w:val="15"/>
        <w:szCs w:val="15"/>
      </w:rPr>
      <w:t xml:space="preserve"> 2211 </w:t>
    </w:r>
    <w:r w:rsidR="00D52720">
      <w:rPr>
        <w:rFonts w:ascii="Verdana" w:hAnsi="Verdana"/>
        <w:sz w:val="15"/>
        <w:szCs w:val="15"/>
      </w:rPr>
      <w:t>XXXX</w:t>
    </w:r>
    <w:r w:rsidR="001F5AA7" w:rsidRPr="001F5AA7">
      <w:rPr>
        <w:rFonts w:ascii="Verdana" w:hAnsi="Verdana"/>
        <w:sz w:val="15"/>
        <w:szCs w:val="15"/>
      </w:rPr>
      <w:t xml:space="preserve">| </w:t>
    </w:r>
    <w:r w:rsidR="001F5AA7" w:rsidRPr="001F5AA7">
      <w:rPr>
        <w:rFonts w:ascii="Verdana" w:hAnsi="Verdana"/>
        <w:b/>
        <w:sz w:val="15"/>
        <w:szCs w:val="15"/>
      </w:rPr>
      <w:t>Central:</w:t>
    </w:r>
    <w:r w:rsidR="001F5AA7" w:rsidRPr="001F5AA7">
      <w:rPr>
        <w:rFonts w:ascii="Verdana" w:hAnsi="Verdana"/>
        <w:sz w:val="15"/>
        <w:szCs w:val="15"/>
      </w:rPr>
      <w:t xml:space="preserve"> 2211 5700</w:t>
    </w:r>
  </w:p>
  <w:p w14:paraId="1123A270" w14:textId="005FE96F" w:rsidR="00C51A49" w:rsidRPr="00EF52B6" w:rsidRDefault="001F5AA7" w:rsidP="001F5AA7">
    <w:pPr>
      <w:jc w:val="center"/>
      <w:rPr>
        <w:rFonts w:ascii="Verdana" w:hAnsi="Verdana"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Correo:</w:t>
    </w:r>
    <w:r w:rsidRPr="001F5AA7">
      <w:rPr>
        <w:rFonts w:ascii="Verdana" w:hAnsi="Verdana"/>
        <w:sz w:val="15"/>
        <w:szCs w:val="15"/>
      </w:rPr>
      <w:t xml:space="preserve"> </w:t>
    </w:r>
    <w:hyperlink r:id="rId1" w:history="1">
      <w:r w:rsidR="00676CB3" w:rsidRPr="00E91627">
        <w:rPr>
          <w:rStyle w:val="Hipervnculo"/>
          <w:rFonts w:ascii="Verdana" w:hAnsi="Verdana"/>
          <w:sz w:val="15"/>
          <w:szCs w:val="15"/>
        </w:rPr>
        <w:t>@museocostarica.go.cr</w:t>
      </w:r>
    </w:hyperlink>
    <w:r w:rsidRPr="001F5AA7">
      <w:rPr>
        <w:rFonts w:ascii="Verdana" w:hAnsi="Verdana"/>
        <w:sz w:val="15"/>
        <w:szCs w:val="15"/>
      </w:rPr>
      <w:t xml:space="preserve">  | </w:t>
    </w:r>
    <w:r w:rsidRPr="001F5AA7">
      <w:rPr>
        <w:rFonts w:ascii="Verdana" w:hAnsi="Verdana"/>
        <w:b/>
        <w:sz w:val="15"/>
        <w:szCs w:val="15"/>
      </w:rPr>
      <w:t>Sitio web:</w:t>
    </w:r>
    <w:r w:rsidRPr="001F5AA7">
      <w:rPr>
        <w:rFonts w:ascii="Verdana" w:hAnsi="Verdana"/>
        <w:sz w:val="15"/>
        <w:szCs w:val="15"/>
      </w:rPr>
      <w:t xml:space="preserve"> </w:t>
    </w:r>
    <w:hyperlink r:id="rId2" w:history="1">
      <w:r w:rsidRPr="001F5AA7">
        <w:rPr>
          <w:rStyle w:val="Hipervnculo"/>
          <w:rFonts w:ascii="Verdana" w:hAnsi="Verdana"/>
          <w:sz w:val="15"/>
          <w:szCs w:val="15"/>
        </w:rPr>
        <w:t>www.museocostarica.go.cr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32034B" w14:textId="77777777" w:rsidR="006E1CF3" w:rsidRDefault="006E1CF3" w:rsidP="00EA47B4">
      <w:pPr>
        <w:spacing w:after="0" w:line="240" w:lineRule="auto"/>
      </w:pPr>
      <w:r>
        <w:separator/>
      </w:r>
    </w:p>
  </w:footnote>
  <w:footnote w:type="continuationSeparator" w:id="0">
    <w:p w14:paraId="5CED1F3F" w14:textId="77777777" w:rsidR="006E1CF3" w:rsidRDefault="006E1CF3" w:rsidP="00EA4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406879" w14:textId="47FCC110" w:rsidR="00EF52B6" w:rsidRDefault="003A69A5" w:rsidP="00663DD8">
    <w:pPr>
      <w:pStyle w:val="Encabezado"/>
    </w:pPr>
    <w:r>
      <w:rPr>
        <w:noProof/>
        <w:lang w:eastAsia="es-CR"/>
      </w:rPr>
      <w:drawing>
        <wp:inline distT="0" distB="0" distL="0" distR="0" wp14:anchorId="46876652" wp14:editId="5D6F4AD1">
          <wp:extent cx="5612130" cy="447675"/>
          <wp:effectExtent l="0" t="0" r="7620" b="9525"/>
          <wp:docPr id="125881424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814249" name="Imagen 12588142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DCFCA7" w14:textId="17AC2D88" w:rsidR="00663DD8" w:rsidRDefault="00663DD8" w:rsidP="00663DD8">
    <w:pPr>
      <w:pStyle w:val="Encabezado"/>
    </w:pPr>
  </w:p>
  <w:p w14:paraId="22C36D6D" w14:textId="3470CD71" w:rsidR="00676CB3" w:rsidRPr="00676CB3" w:rsidRDefault="00676CB3" w:rsidP="003A69A5">
    <w:pPr>
      <w:pStyle w:val="Encabezado"/>
      <w:jc w:val="right"/>
      <w:rPr>
        <w:rFonts w:ascii="Verdana" w:hAnsi="Verdana" w:cstheme="majorHAnsi"/>
        <w:sz w:val="20"/>
      </w:rPr>
    </w:pPr>
    <w:r w:rsidRPr="00676CB3">
      <w:rPr>
        <w:rFonts w:ascii="Verdana" w:hAnsi="Verdana" w:cstheme="majorHAnsi"/>
        <w:sz w:val="20"/>
        <w:lang w:val="es-ES"/>
      </w:rPr>
      <w:t xml:space="preserve">Página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PAGE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3A69A5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  <w:r w:rsidRPr="00676CB3">
      <w:rPr>
        <w:rFonts w:ascii="Verdana" w:hAnsi="Verdana" w:cstheme="majorHAnsi"/>
        <w:sz w:val="20"/>
        <w:lang w:val="es-ES"/>
      </w:rPr>
      <w:t xml:space="preserve"> de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NUMPAGES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3A69A5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</w:p>
  <w:p w14:paraId="53A78CC1" w14:textId="0A0AD4A9" w:rsidR="00676CB3" w:rsidRDefault="00676CB3" w:rsidP="00663D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CDA56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FC28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BFE58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688A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82A2D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CAC1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BCAF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6616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20051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34C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7"/>
  </w:num>
  <w:num w:numId="5">
    <w:abstractNumId w:val="9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2B6"/>
    <w:rsid w:val="00021640"/>
    <w:rsid w:val="000237FF"/>
    <w:rsid w:val="00024339"/>
    <w:rsid w:val="00034B50"/>
    <w:rsid w:val="00040301"/>
    <w:rsid w:val="00075A77"/>
    <w:rsid w:val="0008754A"/>
    <w:rsid w:val="000B2862"/>
    <w:rsid w:val="001223A1"/>
    <w:rsid w:val="00130A8C"/>
    <w:rsid w:val="001519C9"/>
    <w:rsid w:val="001542D3"/>
    <w:rsid w:val="001766F1"/>
    <w:rsid w:val="00176A31"/>
    <w:rsid w:val="001B4F7C"/>
    <w:rsid w:val="001E1C61"/>
    <w:rsid w:val="001E6887"/>
    <w:rsid w:val="001F5AA7"/>
    <w:rsid w:val="00207CAF"/>
    <w:rsid w:val="002241DB"/>
    <w:rsid w:val="002617E7"/>
    <w:rsid w:val="0026377C"/>
    <w:rsid w:val="00277EA6"/>
    <w:rsid w:val="00283304"/>
    <w:rsid w:val="002D44BE"/>
    <w:rsid w:val="00302F3D"/>
    <w:rsid w:val="00382725"/>
    <w:rsid w:val="0038719E"/>
    <w:rsid w:val="003A69A5"/>
    <w:rsid w:val="00435615"/>
    <w:rsid w:val="004449A0"/>
    <w:rsid w:val="00453232"/>
    <w:rsid w:val="004A4FCF"/>
    <w:rsid w:val="004B2BBA"/>
    <w:rsid w:val="005070E9"/>
    <w:rsid w:val="00522882"/>
    <w:rsid w:val="00540218"/>
    <w:rsid w:val="00590A96"/>
    <w:rsid w:val="005A3A20"/>
    <w:rsid w:val="006367F2"/>
    <w:rsid w:val="00663DD8"/>
    <w:rsid w:val="00676CB3"/>
    <w:rsid w:val="006855BF"/>
    <w:rsid w:val="006C157F"/>
    <w:rsid w:val="006E1CF3"/>
    <w:rsid w:val="006F246F"/>
    <w:rsid w:val="0071301E"/>
    <w:rsid w:val="00732B5B"/>
    <w:rsid w:val="00767E26"/>
    <w:rsid w:val="007A120A"/>
    <w:rsid w:val="007D1D6D"/>
    <w:rsid w:val="008775A4"/>
    <w:rsid w:val="00881F02"/>
    <w:rsid w:val="008E4E36"/>
    <w:rsid w:val="00986227"/>
    <w:rsid w:val="00987991"/>
    <w:rsid w:val="00994974"/>
    <w:rsid w:val="00AB4911"/>
    <w:rsid w:val="00AD3ECC"/>
    <w:rsid w:val="00AE28E4"/>
    <w:rsid w:val="00B00F07"/>
    <w:rsid w:val="00B06035"/>
    <w:rsid w:val="00B06B90"/>
    <w:rsid w:val="00B229DA"/>
    <w:rsid w:val="00B27FAF"/>
    <w:rsid w:val="00B51CB7"/>
    <w:rsid w:val="00B57066"/>
    <w:rsid w:val="00B85F1A"/>
    <w:rsid w:val="00B95133"/>
    <w:rsid w:val="00BB2E58"/>
    <w:rsid w:val="00BF2239"/>
    <w:rsid w:val="00C044C9"/>
    <w:rsid w:val="00C0657C"/>
    <w:rsid w:val="00C51A49"/>
    <w:rsid w:val="00C531BF"/>
    <w:rsid w:val="00C9355D"/>
    <w:rsid w:val="00CB2DB8"/>
    <w:rsid w:val="00CB3B9D"/>
    <w:rsid w:val="00D063C0"/>
    <w:rsid w:val="00D44AF8"/>
    <w:rsid w:val="00D50F46"/>
    <w:rsid w:val="00D52720"/>
    <w:rsid w:val="00D74878"/>
    <w:rsid w:val="00DA3372"/>
    <w:rsid w:val="00DB0B89"/>
    <w:rsid w:val="00E34A44"/>
    <w:rsid w:val="00E633D2"/>
    <w:rsid w:val="00EA47B4"/>
    <w:rsid w:val="00EC4449"/>
    <w:rsid w:val="00EF2C8F"/>
    <w:rsid w:val="00EF52B6"/>
    <w:rsid w:val="00F13585"/>
    <w:rsid w:val="00F52979"/>
    <w:rsid w:val="00F571D4"/>
    <w:rsid w:val="00FB1FCD"/>
    <w:rsid w:val="00FD47C3"/>
    <w:rsid w:val="00FD6BC8"/>
    <w:rsid w:val="00FD7649"/>
    <w:rsid w:val="02320081"/>
    <w:rsid w:val="28134CC3"/>
    <w:rsid w:val="2AD3D348"/>
    <w:rsid w:val="4B5687F9"/>
    <w:rsid w:val="69BC36C6"/>
    <w:rsid w:val="77B3A71D"/>
    <w:rsid w:val="79AD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444ACA"/>
  <w15:docId w15:val="{AAAA241B-5BD8-4852-BF83-9F218AE6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47B4"/>
  </w:style>
  <w:style w:type="paragraph" w:styleId="Piedepgina">
    <w:name w:val="footer"/>
    <w:basedOn w:val="Normal"/>
    <w:link w:val="Piedepgina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47B4"/>
  </w:style>
  <w:style w:type="paragraph" w:styleId="Textodeglobo">
    <w:name w:val="Balloon Text"/>
    <w:basedOn w:val="Normal"/>
    <w:link w:val="TextodegloboCar"/>
    <w:uiPriority w:val="99"/>
    <w:semiHidden/>
    <w:unhideWhenUsed/>
    <w:rsid w:val="00F13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58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99"/>
    <w:rsid w:val="003827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rsid w:val="003871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PARTAMENTO">
    <w:name w:val="DEPARTAMENTO"/>
    <w:basedOn w:val="Normal"/>
    <w:next w:val="Normal"/>
    <w:autoRedefine/>
    <w:qFormat/>
    <w:rsid w:val="005A3A20"/>
    <w:pPr>
      <w:jc w:val="center"/>
    </w:pPr>
    <w:rPr>
      <w:rFonts w:ascii="Verdana" w:hAnsi="Verdana" w:cs="Times New Roman (Cuerpo en alfa"/>
      <w:caps/>
      <w:color w:val="7F7F7F" w:themeColor="text1" w:themeTint="80"/>
    </w:rPr>
  </w:style>
  <w:style w:type="paragraph" w:customStyle="1" w:styleId="FECHA">
    <w:name w:val="FECHA"/>
    <w:basedOn w:val="Normal"/>
    <w:autoRedefine/>
    <w:qFormat/>
    <w:rsid w:val="00EF2C8F"/>
    <w:pPr>
      <w:spacing w:before="240" w:after="0" w:line="276" w:lineRule="auto"/>
      <w:jc w:val="right"/>
    </w:pPr>
    <w:rPr>
      <w:rFonts w:ascii="Verdana" w:hAnsi="Verdana"/>
      <w:sz w:val="20"/>
      <w:szCs w:val="20"/>
    </w:rPr>
  </w:style>
  <w:style w:type="paragraph" w:customStyle="1" w:styleId="NoOFICIO">
    <w:name w:val="No OFICIO"/>
    <w:basedOn w:val="Normal"/>
    <w:next w:val="DESTINATARIO"/>
    <w:autoRedefine/>
    <w:qFormat/>
    <w:rsid w:val="00BB2E58"/>
    <w:pPr>
      <w:spacing w:after="0" w:line="276" w:lineRule="auto"/>
      <w:contextualSpacing/>
      <w:jc w:val="right"/>
    </w:pPr>
    <w:rPr>
      <w:rFonts w:ascii="Verdana" w:hAnsi="Verdana"/>
      <w:b/>
    </w:rPr>
  </w:style>
  <w:style w:type="paragraph" w:customStyle="1" w:styleId="DESTINATARIO">
    <w:name w:val="DESTINATARIO"/>
    <w:basedOn w:val="Normal"/>
    <w:autoRedefine/>
    <w:qFormat/>
    <w:rsid w:val="007D1D6D"/>
    <w:pPr>
      <w:spacing w:after="0"/>
    </w:pPr>
    <w:rPr>
      <w:rFonts w:ascii="Verdana" w:hAnsi="Verdana"/>
    </w:rPr>
  </w:style>
  <w:style w:type="paragraph" w:customStyle="1" w:styleId="ASUNTO">
    <w:name w:val="ASUNTO"/>
    <w:basedOn w:val="Normal"/>
    <w:next w:val="DEPARTAMENTO"/>
    <w:autoRedefine/>
    <w:qFormat/>
    <w:rsid w:val="007D1D6D"/>
    <w:pPr>
      <w:spacing w:before="240" w:after="240" w:line="240" w:lineRule="auto"/>
      <w:contextualSpacing/>
    </w:pPr>
    <w:rPr>
      <w:rFonts w:ascii="Verdana" w:hAnsi="Verdana" w:cs="Times New Roman (Cuerpo en alfa"/>
      <w:caps/>
    </w:rPr>
  </w:style>
  <w:style w:type="paragraph" w:customStyle="1" w:styleId="CUERPODETEXTO">
    <w:name w:val="CUERPO DE TEXTO"/>
    <w:basedOn w:val="Normal"/>
    <w:next w:val="Normal"/>
    <w:autoRedefine/>
    <w:qFormat/>
    <w:rsid w:val="001542D3"/>
    <w:pPr>
      <w:spacing w:before="400" w:after="400" w:line="360" w:lineRule="auto"/>
      <w:jc w:val="both"/>
    </w:pPr>
    <w:rPr>
      <w:rFonts w:ascii="Verdana" w:hAnsi="Verdana"/>
    </w:rPr>
  </w:style>
  <w:style w:type="table" w:styleId="Tablanormal2">
    <w:name w:val="Plain Table 2"/>
    <w:basedOn w:val="Tablanormal"/>
    <w:uiPriority w:val="42"/>
    <w:rsid w:val="001542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FIRMAS">
    <w:name w:val="FIRMAS"/>
    <w:basedOn w:val="Normal"/>
    <w:next w:val="Normal"/>
    <w:autoRedefine/>
    <w:qFormat/>
    <w:rsid w:val="005070E9"/>
    <w:pPr>
      <w:spacing w:after="0" w:line="240" w:lineRule="auto"/>
      <w:contextualSpacing/>
      <w:jc w:val="center"/>
    </w:pPr>
    <w:rPr>
      <w:rFonts w:ascii="Verdana" w:hAnsi="Verdana"/>
      <w:b/>
      <w:sz w:val="18"/>
    </w:rPr>
  </w:style>
  <w:style w:type="paragraph" w:customStyle="1" w:styleId="CC">
    <w:name w:val="CC"/>
    <w:basedOn w:val="Normal"/>
    <w:autoRedefine/>
    <w:qFormat/>
    <w:rsid w:val="005070E9"/>
    <w:pPr>
      <w:spacing w:before="400" w:after="0" w:line="240" w:lineRule="auto"/>
      <w:contextualSpacing/>
    </w:pPr>
    <w:rPr>
      <w:rFonts w:ascii="Verdana" w:hAnsi="Verdana"/>
      <w:sz w:val="18"/>
    </w:rPr>
  </w:style>
  <w:style w:type="character" w:styleId="Hipervnculo">
    <w:name w:val="Hyperlink"/>
    <w:uiPriority w:val="99"/>
    <w:rsid w:val="001F5AA7"/>
    <w:rPr>
      <w:rFonts w:ascii="Times New Roman" w:hAnsi="Times New Roman" w:cs="Times New Roman"/>
      <w:color w:val="0000FF"/>
      <w:u w:val="single"/>
    </w:rPr>
  </w:style>
  <w:style w:type="paragraph" w:customStyle="1" w:styleId="CIERRE">
    <w:name w:val="CIERRE"/>
    <w:basedOn w:val="Piedepgina"/>
    <w:qFormat/>
    <w:rsid w:val="001F5AA7"/>
    <w:pPr>
      <w:jc w:val="center"/>
    </w:pPr>
    <w:rPr>
      <w:rFonts w:ascii="Verdana" w:hAnsi="Verdana"/>
      <w:color w:val="000000"/>
      <w:sz w:val="15"/>
      <w:szCs w:val="15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07CAF"/>
    <w:rPr>
      <w:color w:val="605E5C"/>
      <w:shd w:val="clear" w:color="auto" w:fill="E1DFD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935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2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apple-tab-span">
    <w:name w:val="apple-tab-span"/>
    <w:basedOn w:val="Fuentedeprrafopredeter"/>
    <w:rsid w:val="00DA33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useocostarica.go.cr" TargetMode="External"/><Relationship Id="rId1" Type="http://schemas.openxmlformats.org/officeDocument/2006/relationships/hyperlink" Target="http://@museocostarica.go.c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Comunicaciones%202022\Logos%202022\Marca%20MNCR%202022-2026\Marca%20MNCR%202022-2026\oficios%20y%20memos\OFIC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OFICIO</Template>
  <TotalTime>3</TotalTime>
  <Pages>1</Pages>
  <Words>80</Words>
  <Characters>444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MENDIETA</dc:creator>
  <cp:lastModifiedBy>Tatiana Sofia Irola Rojas</cp:lastModifiedBy>
  <cp:revision>22</cp:revision>
  <dcterms:created xsi:type="dcterms:W3CDTF">2024-07-01T15:55:00Z</dcterms:created>
  <dcterms:modified xsi:type="dcterms:W3CDTF">2025-01-31T14:27:00Z</dcterms:modified>
</cp:coreProperties>
</file>