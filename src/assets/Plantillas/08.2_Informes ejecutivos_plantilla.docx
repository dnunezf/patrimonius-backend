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FA41" w14:textId="102D036F" w:rsidR="00676CB3" w:rsidRPr="00676CB3" w:rsidRDefault="00676CB3" w:rsidP="00D52720">
      <w:pPr>
        <w:spacing w:line="240" w:lineRule="auto"/>
        <w:jc w:val="right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>Fecha</w:t>
      </w:r>
    </w:p>
    <w:p w14:paraId="12E8D10E" w14:textId="74BCABFD" w:rsidR="00676CB3" w:rsidRDefault="00731F06" w:rsidP="00D52720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>
        <w:rPr>
          <w:rFonts w:ascii="Verdana" w:eastAsia="Verdana" w:hAnsi="Verdana" w:cstheme="majorHAnsi"/>
          <w:b/>
        </w:rPr>
        <w:t>INF</w:t>
      </w:r>
      <w:r w:rsidR="00FE605D">
        <w:rPr>
          <w:rFonts w:ascii="Verdana" w:eastAsia="Verdana" w:hAnsi="Verdana" w:cstheme="majorHAnsi"/>
          <w:b/>
        </w:rPr>
        <w:t>_MNCR-DEP-XXX-2025</w:t>
      </w:r>
    </w:p>
    <w:p w14:paraId="2C9F3118" w14:textId="36727625" w:rsidR="009028DC" w:rsidRPr="00676CB3" w:rsidRDefault="009028DC" w:rsidP="00D52720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>
        <w:rPr>
          <w:rFonts w:ascii="Verdana" w:eastAsia="Verdana" w:hAnsi="Verdana" w:cstheme="majorHAnsi"/>
          <w:b/>
        </w:rPr>
        <w:t>INFORME EJECUTIVO</w:t>
      </w:r>
    </w:p>
    <w:p w14:paraId="08A8CE65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Señor o Señora </w:t>
      </w:r>
    </w:p>
    <w:p w14:paraId="4F02B708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Nombre del destinatario </w:t>
      </w:r>
    </w:p>
    <w:p w14:paraId="190073C9" w14:textId="21E4D033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Puesto </w:t>
      </w:r>
    </w:p>
    <w:p w14:paraId="41669DD7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</w:p>
    <w:p w14:paraId="18C2274F" w14:textId="42A793A0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Asunto: </w:t>
      </w:r>
      <w:r w:rsidR="00731F06">
        <w:rPr>
          <w:rFonts w:ascii="Verdana" w:hAnsi="Verdana"/>
          <w:lang w:val="es-ES"/>
        </w:rPr>
        <w:t xml:space="preserve">Informe </w:t>
      </w:r>
      <w:r w:rsidRPr="00676CB3">
        <w:rPr>
          <w:rFonts w:ascii="Verdana" w:hAnsi="Verdana"/>
          <w:lang w:val="es-ES"/>
        </w:rPr>
        <w:t>XXXXXXXXX</w:t>
      </w:r>
    </w:p>
    <w:p w14:paraId="7C109ED6" w14:textId="167628BB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</w:p>
    <w:p w14:paraId="24AA83EF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Estimado XXXXXX:  </w:t>
      </w:r>
    </w:p>
    <w:p w14:paraId="3C943BF8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Estimada XXXXXX:  </w:t>
      </w:r>
    </w:p>
    <w:p w14:paraId="1DCD7243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</w:p>
    <w:p w14:paraId="6DA52DA8" w14:textId="29959758" w:rsidR="00676CB3" w:rsidRPr="00676CB3" w:rsidRDefault="00731F06" w:rsidP="00D52720">
      <w:pPr>
        <w:spacing w:line="240" w:lineRule="auto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Contenido del informe: reportar indicadores, avances, cuadros, gráficos. </w:t>
      </w:r>
    </w:p>
    <w:p w14:paraId="360190C8" w14:textId="7A5BE12E" w:rsidR="00D74878" w:rsidRPr="00676CB3" w:rsidRDefault="00D74878" w:rsidP="00D52720">
      <w:pPr>
        <w:spacing w:line="240" w:lineRule="auto"/>
        <w:jc w:val="both"/>
        <w:rPr>
          <w:rFonts w:ascii="Verdana" w:hAnsi="Verdana"/>
        </w:rPr>
      </w:pPr>
    </w:p>
    <w:p w14:paraId="44EF5428" w14:textId="008DA1E0" w:rsidR="00EF2C8F" w:rsidRPr="00676CB3" w:rsidRDefault="001E1C61" w:rsidP="00D52720">
      <w:pPr>
        <w:spacing w:line="240" w:lineRule="auto"/>
        <w:jc w:val="both"/>
        <w:rPr>
          <w:rFonts w:ascii="Verdana" w:hAnsi="Verdana"/>
        </w:rPr>
      </w:pPr>
      <w:r w:rsidRPr="00676CB3">
        <w:rPr>
          <w:rFonts w:ascii="Verdana" w:hAnsi="Verdana"/>
        </w:rPr>
        <w:t>Sin otro particular se despide,</w:t>
      </w:r>
    </w:p>
    <w:p w14:paraId="2CB1EB8B" w14:textId="5871D5A3" w:rsidR="00676CB3" w:rsidRPr="00721EBE" w:rsidRDefault="00676CB3" w:rsidP="006B30B1">
      <w:pPr>
        <w:rPr>
          <w:lang w:val="es-ES"/>
        </w:rPr>
      </w:pPr>
    </w:p>
    <w:p w14:paraId="40A607A4" w14:textId="221DB937" w:rsidR="00676CB3" w:rsidRPr="00721EBE" w:rsidRDefault="00676CB3" w:rsidP="00676CB3">
      <w:pPr>
        <w:jc w:val="center"/>
        <w:rPr>
          <w:lang w:val="es-ES"/>
        </w:rPr>
      </w:pPr>
      <w:r w:rsidRPr="00721EBE">
        <w:rPr>
          <w:noProof/>
          <w:lang w:eastAsia="es-C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D93146" wp14:editId="030B4C15">
                <wp:simplePos x="0" y="0"/>
                <wp:positionH relativeFrom="margin">
                  <wp:posOffset>2362200</wp:posOffset>
                </wp:positionH>
                <wp:positionV relativeFrom="paragraph">
                  <wp:posOffset>123825</wp:posOffset>
                </wp:positionV>
                <wp:extent cx="1009650" cy="5524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A9220" w14:textId="77777777" w:rsidR="00676CB3" w:rsidRDefault="00676CB3" w:rsidP="00676CB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F54CB0A" w14:textId="77777777" w:rsidR="00676CB3" w:rsidRPr="00BB66A9" w:rsidRDefault="00676CB3" w:rsidP="00676CB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931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86pt;margin-top:9.75pt;width:79.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" fillcolor="white [3201]" strokecolor="#bfbfbf [2412]" strokeweight="1pt">
                <v:stroke dashstyle="3 1"/>
                <v:textbox>
                  <w:txbxContent>
                    <w:p w14:paraId="5DCA9220" w14:textId="77777777" w:rsidR="00676CB3" w:rsidRDefault="00676CB3" w:rsidP="00676CB3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14:paraId="3F54CB0A" w14:textId="77777777" w:rsidR="00676CB3" w:rsidRPr="00BB66A9" w:rsidRDefault="00676CB3" w:rsidP="00676CB3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7FF7BE" w14:textId="77777777" w:rsidR="00676CB3" w:rsidRPr="00721EBE" w:rsidRDefault="00676CB3" w:rsidP="00676CB3">
      <w:pPr>
        <w:jc w:val="center"/>
        <w:rPr>
          <w:lang w:val="es-ES"/>
        </w:rPr>
      </w:pPr>
    </w:p>
    <w:p w14:paraId="5F10DEDE" w14:textId="766825B8" w:rsidR="00676CB3" w:rsidRPr="00721EBE" w:rsidRDefault="00676CB3" w:rsidP="00676CB3">
      <w:pPr>
        <w:rPr>
          <w:lang w:val="es-ES"/>
        </w:rPr>
      </w:pPr>
    </w:p>
    <w:p w14:paraId="2542DBDE" w14:textId="4EC42053" w:rsidR="00676CB3" w:rsidRPr="00721EBE" w:rsidRDefault="00676CB3" w:rsidP="00676CB3">
      <w:pPr>
        <w:jc w:val="center"/>
        <w:rPr>
          <w:lang w:val="es-ES"/>
        </w:rPr>
      </w:pPr>
      <w:r w:rsidRPr="00721EBE">
        <w:rPr>
          <w:lang w:val="es-ES"/>
        </w:rPr>
        <w:t>Nombre del remitente</w:t>
      </w:r>
    </w:p>
    <w:p w14:paraId="1172174B" w14:textId="60F462DF" w:rsidR="006B30B1" w:rsidRDefault="00676CB3" w:rsidP="006B30B1">
      <w:pPr>
        <w:spacing w:line="240" w:lineRule="auto"/>
        <w:jc w:val="center"/>
        <w:rPr>
          <w:rFonts w:ascii="Verdana" w:hAnsi="Verdana"/>
          <w:b/>
          <w:bCs/>
          <w:lang w:val="es-ES"/>
        </w:rPr>
      </w:pPr>
      <w:r>
        <w:rPr>
          <w:lang w:val="es-ES"/>
        </w:rPr>
        <w:t>Puesto</w:t>
      </w:r>
    </w:p>
    <w:p w14:paraId="32EAB6E2" w14:textId="56871B6A" w:rsidR="00D52720" w:rsidRPr="009028DC" w:rsidRDefault="006B30B1" w:rsidP="009028DC">
      <w:pPr>
        <w:spacing w:line="240" w:lineRule="auto"/>
        <w:jc w:val="center"/>
        <w:rPr>
          <w:rFonts w:ascii="Verdana" w:hAnsi="Verdana"/>
          <w:b/>
          <w:bCs/>
          <w:lang w:val="es-ES"/>
        </w:rPr>
      </w:pPr>
      <w:r w:rsidRPr="00676CB3">
        <w:rPr>
          <w:rFonts w:ascii="Verdana" w:hAnsi="Verdana"/>
          <w:b/>
          <w:bCs/>
          <w:lang w:val="es-ES"/>
        </w:rPr>
        <w:t>NOMBRE DE UNIDAD ADMINISTRATIVA</w:t>
      </w:r>
    </w:p>
    <w:p w14:paraId="5E4ED650" w14:textId="77777777" w:rsidR="005E27C1" w:rsidRDefault="005E27C1" w:rsidP="00D52720">
      <w:pPr>
        <w:shd w:val="clear" w:color="auto" w:fill="FFFFFF"/>
        <w:spacing w:line="240" w:lineRule="auto"/>
        <w:jc w:val="both"/>
        <w:rPr>
          <w:rFonts w:ascii="Verdana" w:eastAsia="Verdana" w:hAnsi="Verdana" w:cstheme="majorHAnsi"/>
          <w:sz w:val="16"/>
        </w:rPr>
      </w:pPr>
    </w:p>
    <w:p w14:paraId="6B0F3389" w14:textId="0ECF043B" w:rsidR="00676CB3" w:rsidRPr="00676CB3" w:rsidRDefault="00676CB3" w:rsidP="00D52720">
      <w:pPr>
        <w:shd w:val="clear" w:color="auto" w:fill="FFFFFF"/>
        <w:spacing w:line="240" w:lineRule="auto"/>
        <w:jc w:val="both"/>
        <w:rPr>
          <w:rFonts w:ascii="Verdana" w:eastAsia="Verdana" w:hAnsi="Verdana" w:cstheme="majorHAnsi"/>
          <w:sz w:val="16"/>
        </w:rPr>
      </w:pPr>
      <w:r w:rsidRPr="00676CB3">
        <w:rPr>
          <w:rFonts w:ascii="Verdana" w:eastAsia="Verdana" w:hAnsi="Verdana" w:cstheme="majorHAnsi"/>
          <w:sz w:val="16"/>
        </w:rPr>
        <w:t>Anexo: no hay</w:t>
      </w:r>
      <w:r w:rsidR="00FE605D">
        <w:rPr>
          <w:rFonts w:ascii="Verdana" w:eastAsia="Verdana" w:hAnsi="Verdana" w:cstheme="majorHAnsi"/>
          <w:sz w:val="16"/>
        </w:rPr>
        <w:t>/ XXX</w:t>
      </w:r>
    </w:p>
    <w:p w14:paraId="4138F8A5" w14:textId="77777777" w:rsidR="00676CB3" w:rsidRPr="00676CB3" w:rsidRDefault="00676CB3" w:rsidP="00D52720">
      <w:pPr>
        <w:shd w:val="clear" w:color="auto" w:fill="FFFFFF"/>
        <w:spacing w:line="240" w:lineRule="auto"/>
        <w:jc w:val="both"/>
        <w:rPr>
          <w:rFonts w:ascii="Verdana" w:eastAsia="Verdana" w:hAnsi="Verdana" w:cstheme="majorHAnsi"/>
          <w:sz w:val="16"/>
        </w:rPr>
      </w:pPr>
      <w:r w:rsidRPr="00676CB3">
        <w:rPr>
          <w:rFonts w:ascii="Verdana" w:eastAsia="Verdana" w:hAnsi="Verdana" w:cstheme="majorHAnsi"/>
          <w:sz w:val="16"/>
        </w:rPr>
        <w:t xml:space="preserve">C.  </w:t>
      </w:r>
      <w:r w:rsidRPr="00676CB3">
        <w:rPr>
          <w:rFonts w:ascii="Verdana" w:hAnsi="Verdana" w:cstheme="majorHAnsi"/>
          <w:sz w:val="16"/>
        </w:rPr>
        <w:t xml:space="preserve"> Nombres de las personas a quien se les copia</w:t>
      </w:r>
    </w:p>
    <w:p w14:paraId="59F15841" w14:textId="78DD3264" w:rsidR="00676CB3" w:rsidRPr="00676CB3" w:rsidRDefault="00676CB3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676CB3">
        <w:rPr>
          <w:rFonts w:ascii="Verdana" w:hAnsi="Verdana" w:cstheme="majorHAnsi"/>
          <w:sz w:val="16"/>
        </w:rPr>
        <w:t>Acró</w:t>
      </w:r>
      <w:r w:rsidR="00B4159C">
        <w:rPr>
          <w:rFonts w:ascii="Verdana" w:hAnsi="Verdana" w:cstheme="majorHAnsi"/>
          <w:sz w:val="16"/>
        </w:rPr>
        <w:t>nim</w:t>
      </w:r>
      <w:r w:rsidRPr="00676CB3">
        <w:rPr>
          <w:rFonts w:ascii="Verdana" w:hAnsi="Verdana" w:cstheme="majorHAnsi"/>
          <w:sz w:val="16"/>
        </w:rPr>
        <w:t>os de las personas autoras</w:t>
      </w:r>
    </w:p>
    <w:p w14:paraId="52425A66" w14:textId="14B662DB" w:rsidR="006855BF" w:rsidRPr="00676CB3" w:rsidRDefault="00676CB3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676CB3">
        <w:rPr>
          <w:rFonts w:ascii="Verdana" w:hAnsi="Verdana" w:cstheme="majorHAnsi"/>
          <w:sz w:val="16"/>
        </w:rPr>
        <w:t>Indicar serie/subserie/expediente donde archivar</w:t>
      </w:r>
    </w:p>
    <w:sectPr w:rsidR="006855BF" w:rsidRPr="00676CB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37AA" w14:textId="77777777" w:rsidR="00976AF6" w:rsidRDefault="00976AF6" w:rsidP="00EA47B4">
      <w:pPr>
        <w:spacing w:after="0" w:line="240" w:lineRule="auto"/>
      </w:pPr>
      <w:r>
        <w:separator/>
      </w:r>
    </w:p>
  </w:endnote>
  <w:endnote w:type="continuationSeparator" w:id="0">
    <w:p w14:paraId="44C73640" w14:textId="77777777" w:rsidR="00976AF6" w:rsidRDefault="00976AF6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7A42" w14:textId="77777777" w:rsidR="00976AF6" w:rsidRDefault="00976AF6" w:rsidP="00EA47B4">
      <w:pPr>
        <w:spacing w:after="0" w:line="240" w:lineRule="auto"/>
      </w:pPr>
      <w:r>
        <w:separator/>
      </w:r>
    </w:p>
  </w:footnote>
  <w:footnote w:type="continuationSeparator" w:id="0">
    <w:p w14:paraId="5F5327AB" w14:textId="77777777" w:rsidR="00976AF6" w:rsidRDefault="00976AF6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879" w14:textId="62A2A4EF" w:rsidR="00EF52B6" w:rsidRDefault="00B4159C" w:rsidP="00663DD8">
    <w:pPr>
      <w:pStyle w:val="Encabezado"/>
    </w:pPr>
    <w:r>
      <w:rPr>
        <w:noProof/>
        <w:lang w:eastAsia="es-CR"/>
      </w:rPr>
      <w:drawing>
        <wp:inline distT="0" distB="0" distL="0" distR="0" wp14:anchorId="149E5140" wp14:editId="4A341D33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DCFCA7" w14:textId="17AC2D88" w:rsidR="00663DD8" w:rsidRDefault="00663DD8" w:rsidP="00663DD8">
    <w:pPr>
      <w:pStyle w:val="Encabezado"/>
    </w:pPr>
  </w:p>
  <w:p w14:paraId="53A78CC1" w14:textId="1DB05F57" w:rsidR="00676CB3" w:rsidRDefault="00676CB3" w:rsidP="00663DD8">
    <w:pPr>
      <w:pStyle w:val="Encabezado"/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731F06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731F06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44855">
    <w:abstractNumId w:val="4"/>
  </w:num>
  <w:num w:numId="2" w16cid:durableId="766000543">
    <w:abstractNumId w:val="5"/>
  </w:num>
  <w:num w:numId="3" w16cid:durableId="1181772824">
    <w:abstractNumId w:val="6"/>
  </w:num>
  <w:num w:numId="4" w16cid:durableId="1918783511">
    <w:abstractNumId w:val="7"/>
  </w:num>
  <w:num w:numId="5" w16cid:durableId="1031149794">
    <w:abstractNumId w:val="9"/>
  </w:num>
  <w:num w:numId="6" w16cid:durableId="1920361626">
    <w:abstractNumId w:val="0"/>
  </w:num>
  <w:num w:numId="7" w16cid:durableId="937559861">
    <w:abstractNumId w:val="1"/>
  </w:num>
  <w:num w:numId="8" w16cid:durableId="942108283">
    <w:abstractNumId w:val="2"/>
  </w:num>
  <w:num w:numId="9" w16cid:durableId="698160917">
    <w:abstractNumId w:val="3"/>
  </w:num>
  <w:num w:numId="10" w16cid:durableId="1371108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B6"/>
    <w:rsid w:val="000237FF"/>
    <w:rsid w:val="00040301"/>
    <w:rsid w:val="00075A77"/>
    <w:rsid w:val="0008754A"/>
    <w:rsid w:val="001223A1"/>
    <w:rsid w:val="00130A8C"/>
    <w:rsid w:val="001519C9"/>
    <w:rsid w:val="001542D3"/>
    <w:rsid w:val="001766F1"/>
    <w:rsid w:val="00176A31"/>
    <w:rsid w:val="001B4F7C"/>
    <w:rsid w:val="001E1C61"/>
    <w:rsid w:val="001E6887"/>
    <w:rsid w:val="001F5AA7"/>
    <w:rsid w:val="00207CAF"/>
    <w:rsid w:val="002241DB"/>
    <w:rsid w:val="002617E7"/>
    <w:rsid w:val="0026377C"/>
    <w:rsid w:val="00283304"/>
    <w:rsid w:val="002D44BE"/>
    <w:rsid w:val="00302F3D"/>
    <w:rsid w:val="003474BD"/>
    <w:rsid w:val="00382725"/>
    <w:rsid w:val="0038719E"/>
    <w:rsid w:val="00435615"/>
    <w:rsid w:val="00453232"/>
    <w:rsid w:val="004A4FCF"/>
    <w:rsid w:val="004B2BBA"/>
    <w:rsid w:val="005070E9"/>
    <w:rsid w:val="00522882"/>
    <w:rsid w:val="00590A96"/>
    <w:rsid w:val="005A3A20"/>
    <w:rsid w:val="005C6042"/>
    <w:rsid w:val="005E27C1"/>
    <w:rsid w:val="006367F2"/>
    <w:rsid w:val="00663DD8"/>
    <w:rsid w:val="00676CB3"/>
    <w:rsid w:val="006855BF"/>
    <w:rsid w:val="006B30B1"/>
    <w:rsid w:val="006C157F"/>
    <w:rsid w:val="006F246F"/>
    <w:rsid w:val="0071301E"/>
    <w:rsid w:val="00731F06"/>
    <w:rsid w:val="00732B5B"/>
    <w:rsid w:val="00767E26"/>
    <w:rsid w:val="007A120A"/>
    <w:rsid w:val="007D1D6D"/>
    <w:rsid w:val="008775A4"/>
    <w:rsid w:val="009028DC"/>
    <w:rsid w:val="00976AF6"/>
    <w:rsid w:val="00986227"/>
    <w:rsid w:val="00994974"/>
    <w:rsid w:val="00AB1553"/>
    <w:rsid w:val="00AB4911"/>
    <w:rsid w:val="00AD3ECC"/>
    <w:rsid w:val="00AE28E4"/>
    <w:rsid w:val="00B229DA"/>
    <w:rsid w:val="00B27FAF"/>
    <w:rsid w:val="00B4159C"/>
    <w:rsid w:val="00B51CB7"/>
    <w:rsid w:val="00B57066"/>
    <w:rsid w:val="00B85F1A"/>
    <w:rsid w:val="00B95133"/>
    <w:rsid w:val="00BB2A20"/>
    <w:rsid w:val="00BB2E58"/>
    <w:rsid w:val="00BF2239"/>
    <w:rsid w:val="00C044C9"/>
    <w:rsid w:val="00C0657C"/>
    <w:rsid w:val="00C51A49"/>
    <w:rsid w:val="00C531BF"/>
    <w:rsid w:val="00C9355D"/>
    <w:rsid w:val="00CB2DB8"/>
    <w:rsid w:val="00CB3B9D"/>
    <w:rsid w:val="00D063C0"/>
    <w:rsid w:val="00D44AF8"/>
    <w:rsid w:val="00D50F46"/>
    <w:rsid w:val="00D52720"/>
    <w:rsid w:val="00D74878"/>
    <w:rsid w:val="00DB0B89"/>
    <w:rsid w:val="00E250A4"/>
    <w:rsid w:val="00E34A44"/>
    <w:rsid w:val="00E633D2"/>
    <w:rsid w:val="00EA47B4"/>
    <w:rsid w:val="00EC4449"/>
    <w:rsid w:val="00EF2C8F"/>
    <w:rsid w:val="00EF52B6"/>
    <w:rsid w:val="00F13585"/>
    <w:rsid w:val="00F52979"/>
    <w:rsid w:val="00FB1FCD"/>
    <w:rsid w:val="00FD47C3"/>
    <w:rsid w:val="00FD6BC8"/>
    <w:rsid w:val="00FD7649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148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MENDIETA</dc:creator>
  <cp:lastModifiedBy>Archivo Museo Nacional</cp:lastModifiedBy>
  <cp:revision>19</cp:revision>
  <dcterms:created xsi:type="dcterms:W3CDTF">2024-07-01T15:55:00Z</dcterms:created>
  <dcterms:modified xsi:type="dcterms:W3CDTF">2025-03-03T15:36:00Z</dcterms:modified>
</cp:coreProperties>
</file>