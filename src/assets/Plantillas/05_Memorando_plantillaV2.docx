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D7243" w14:textId="6177A023" w:rsidR="00676CB3" w:rsidRPr="00024339" w:rsidRDefault="00DA3372" w:rsidP="168A7B02">
      <w:pPr>
        <w:shd w:val="clear" w:color="auto" w:fill="FFFFFF" w:themeFill="background1"/>
        <w:spacing w:line="240" w:lineRule="auto"/>
        <w:jc w:val="center"/>
        <w:rPr>
          <w:rFonts w:ascii="Verdana" w:eastAsia="Verdana" w:hAnsi="Verdana" w:cstheme="majorBidi"/>
          <w:b/>
          <w:bCs/>
        </w:rPr>
      </w:pPr>
      <w:r w:rsidRPr="168A7B02">
        <w:rPr>
          <w:rFonts w:ascii="Verdana" w:eastAsia="Verdana" w:hAnsi="Verdana" w:cstheme="majorBidi"/>
          <w:b/>
          <w:bCs/>
        </w:rPr>
        <w:t>MEM</w:t>
      </w:r>
      <w:r w:rsidR="00ED4817">
        <w:rPr>
          <w:rFonts w:ascii="Verdana" w:eastAsia="Verdana" w:hAnsi="Verdana" w:cstheme="majorBidi"/>
          <w:b/>
          <w:bCs/>
        </w:rPr>
        <w:t>_</w:t>
      </w:r>
      <w:r w:rsidR="0008754A" w:rsidRPr="168A7B02">
        <w:rPr>
          <w:rFonts w:ascii="Verdana" w:eastAsia="Verdana" w:hAnsi="Verdana" w:cstheme="majorBidi"/>
          <w:b/>
          <w:bCs/>
        </w:rPr>
        <w:t>MNCR-</w:t>
      </w:r>
      <w:r w:rsidR="00DF1E06">
        <w:rPr>
          <w:rFonts w:ascii="Verdana" w:eastAsia="Verdana" w:hAnsi="Verdana" w:cstheme="majorBidi"/>
          <w:b/>
          <w:bCs/>
        </w:rPr>
        <w:t>DEP-XXX-2025</w:t>
      </w:r>
    </w:p>
    <w:p w14:paraId="42A6A138" w14:textId="1F7E0FE5" w:rsidR="00024339" w:rsidRDefault="00024339" w:rsidP="168A7B02">
      <w:pPr>
        <w:shd w:val="clear" w:color="auto" w:fill="FFFFFF" w:themeFill="background1"/>
        <w:spacing w:line="240" w:lineRule="auto"/>
        <w:jc w:val="center"/>
        <w:rPr>
          <w:rFonts w:ascii="Verdana" w:eastAsia="Verdana" w:hAnsi="Verdana" w:cstheme="majorBidi"/>
          <w:b/>
          <w:bCs/>
        </w:rPr>
      </w:pPr>
      <w:r w:rsidRPr="168A7B02">
        <w:rPr>
          <w:rFonts w:ascii="Verdana" w:eastAsia="Verdana" w:hAnsi="Verdana" w:cstheme="majorBidi"/>
          <w:b/>
          <w:bCs/>
        </w:rPr>
        <w:t>MEMORANDO</w:t>
      </w:r>
    </w:p>
    <w:p w14:paraId="654FA5FD" w14:textId="42348EE5" w:rsidR="00DA3372" w:rsidRPr="00DA3372" w:rsidRDefault="00555F72" w:rsidP="168A7B02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024339">
        <w:rPr>
          <w:rFonts w:ascii="Verdana" w:hAnsi="Verdana"/>
          <w:noProof/>
          <w:color w:val="00649B"/>
          <w:lang w:eastAsia="es-C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9430A4" wp14:editId="0BC68C2C">
                <wp:simplePos x="0" y="0"/>
                <wp:positionH relativeFrom="margin">
                  <wp:posOffset>400050</wp:posOffset>
                </wp:positionH>
                <wp:positionV relativeFrom="paragraph">
                  <wp:posOffset>44450</wp:posOffset>
                </wp:positionV>
                <wp:extent cx="1009650" cy="552450"/>
                <wp:effectExtent l="0" t="0" r="1905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BDB42" w14:textId="77777777" w:rsidR="00987991" w:rsidRDefault="00987991" w:rsidP="0098799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0D75CA1" w14:textId="77777777" w:rsidR="00987991" w:rsidRPr="00BB66A9" w:rsidRDefault="00987991" w:rsidP="0098799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B9430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.5pt;margin-top:3.5pt;width:79.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7BcQIAACw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" fillcolor="white [3201]" strokecolor="#bfbfbf [2412]" strokeweight="1pt">
                <v:stroke dashstyle="3 1"/>
                <v:textbox>
                  <w:txbxContent>
                    <w:p w14:paraId="6BBBDB42" w14:textId="77777777" w:rsidR="00987991" w:rsidRDefault="00987991" w:rsidP="00987991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14:paraId="20D75CA1" w14:textId="77777777" w:rsidR="00987991" w:rsidRPr="00BB66A9" w:rsidRDefault="00987991" w:rsidP="00987991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2D4339" w14:textId="6ACD2119" w:rsidR="00DA3372" w:rsidRPr="00DA3372" w:rsidRDefault="00DA3372" w:rsidP="168A7B02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40988C2" w14:textId="77777777" w:rsidR="00555F72" w:rsidRDefault="00555F72" w:rsidP="168A7B02">
      <w:pPr>
        <w:spacing w:before="120" w:after="120" w:line="240" w:lineRule="auto"/>
        <w:rPr>
          <w:rFonts w:ascii="Verdana" w:eastAsia="Times New Roman" w:hAnsi="Verdana" w:cs="Calibri"/>
          <w:b/>
          <w:bCs/>
          <w:lang w:eastAsia="es-CR"/>
        </w:rPr>
      </w:pPr>
    </w:p>
    <w:p w14:paraId="2E78C1D7" w14:textId="3BA3C000" w:rsidR="00DA3372" w:rsidRPr="00DA3372" w:rsidRDefault="00DA3372" w:rsidP="168A7B02">
      <w:pPr>
        <w:spacing w:before="120" w:after="120" w:line="240" w:lineRule="auto"/>
        <w:rPr>
          <w:rFonts w:ascii="Verdana" w:eastAsia="Times New Roman" w:hAnsi="Verdana" w:cs="Times New Roman"/>
          <w:lang w:eastAsia="es-CR"/>
        </w:rPr>
      </w:pPr>
      <w:r w:rsidRPr="168A7B02">
        <w:rPr>
          <w:rFonts w:ascii="Verdana" w:eastAsia="Times New Roman" w:hAnsi="Verdana" w:cs="Calibri"/>
          <w:b/>
          <w:bCs/>
          <w:lang w:eastAsia="es-CR"/>
        </w:rPr>
        <w:t>DE: </w:t>
      </w:r>
      <w:r w:rsidRPr="168A7B02">
        <w:rPr>
          <w:rFonts w:ascii="Verdana" w:eastAsia="Times New Roman" w:hAnsi="Verdana" w:cs="Calibri"/>
          <w:lang w:eastAsia="es-CR"/>
        </w:rPr>
        <w:t>Nombre, puesto</w:t>
      </w:r>
    </w:p>
    <w:p w14:paraId="69B130AA" w14:textId="77777777" w:rsidR="00DA3372" w:rsidRPr="00DA3372" w:rsidRDefault="00DA3372" w:rsidP="168A7B02">
      <w:pPr>
        <w:spacing w:after="0" w:line="240" w:lineRule="auto"/>
        <w:rPr>
          <w:rFonts w:ascii="Verdana" w:eastAsia="Times New Roman" w:hAnsi="Verdana" w:cs="Times New Roman"/>
          <w:lang w:eastAsia="es-CR"/>
        </w:rPr>
      </w:pPr>
      <w:bookmarkStart w:id="0" w:name="_GoBack"/>
      <w:bookmarkEnd w:id="0"/>
    </w:p>
    <w:p w14:paraId="4DA4E89C" w14:textId="180E8DBF" w:rsidR="00DA3372" w:rsidRPr="00DA3372" w:rsidRDefault="00DA3372" w:rsidP="168A7B02">
      <w:pPr>
        <w:spacing w:before="120" w:after="120" w:line="240" w:lineRule="auto"/>
        <w:rPr>
          <w:rFonts w:ascii="Verdana" w:eastAsia="Times New Roman" w:hAnsi="Verdana" w:cs="Times New Roman"/>
          <w:lang w:eastAsia="es-CR"/>
        </w:rPr>
      </w:pPr>
      <w:r w:rsidRPr="168A7B02">
        <w:rPr>
          <w:rFonts w:ascii="Verdana" w:eastAsia="Times New Roman" w:hAnsi="Verdana" w:cs="Calibri"/>
          <w:b/>
          <w:bCs/>
          <w:lang w:eastAsia="es-CR"/>
        </w:rPr>
        <w:t xml:space="preserve">PARA: </w:t>
      </w:r>
      <w:r w:rsidRPr="168A7B02">
        <w:rPr>
          <w:rFonts w:ascii="Verdana" w:eastAsia="Times New Roman" w:hAnsi="Verdana" w:cs="Calibri"/>
          <w:lang w:eastAsia="es-CR"/>
        </w:rPr>
        <w:t>Nombre, puesto</w:t>
      </w:r>
    </w:p>
    <w:p w14:paraId="4A7C965E" w14:textId="77777777" w:rsidR="00DA3372" w:rsidRPr="00DA3372" w:rsidRDefault="00DA3372" w:rsidP="168A7B02">
      <w:pPr>
        <w:spacing w:before="120" w:after="0" w:line="240" w:lineRule="auto"/>
        <w:rPr>
          <w:rFonts w:ascii="Verdana" w:eastAsia="Times New Roman" w:hAnsi="Verdana" w:cs="Times New Roman"/>
          <w:lang w:eastAsia="es-CR"/>
        </w:rPr>
      </w:pPr>
      <w:r w:rsidRPr="00987991">
        <w:rPr>
          <w:rFonts w:ascii="Verdana" w:eastAsia="Times New Roman" w:hAnsi="Verdana" w:cs="Calibri"/>
          <w:b/>
          <w:bCs/>
          <w:color w:val="00649B"/>
          <w:lang w:eastAsia="es-CR"/>
        </w:rPr>
        <w:tab/>
      </w:r>
    </w:p>
    <w:p w14:paraId="54505E65" w14:textId="2EBA958C" w:rsidR="00024339" w:rsidRDefault="00024339" w:rsidP="168A7B02">
      <w:pPr>
        <w:spacing w:before="120" w:after="120" w:line="240" w:lineRule="auto"/>
        <w:rPr>
          <w:rFonts w:ascii="Verdana" w:eastAsia="Times New Roman" w:hAnsi="Verdana" w:cs="Calibri"/>
          <w:b/>
          <w:bCs/>
          <w:lang w:eastAsia="es-CR"/>
        </w:rPr>
      </w:pPr>
      <w:r w:rsidRPr="168A7B02">
        <w:rPr>
          <w:rFonts w:ascii="Verdana" w:eastAsia="Times New Roman" w:hAnsi="Verdana" w:cs="Calibri"/>
          <w:b/>
          <w:bCs/>
          <w:lang w:eastAsia="es-CR"/>
        </w:rPr>
        <w:t xml:space="preserve">FECHA: </w:t>
      </w:r>
      <w:r w:rsidRPr="168A7B02">
        <w:rPr>
          <w:rFonts w:ascii="Verdana" w:hAnsi="Verdana" w:cs="Calibri"/>
        </w:rPr>
        <w:t>XX de XX de XX</w:t>
      </w:r>
    </w:p>
    <w:p w14:paraId="28A16AFE" w14:textId="6DC9084D" w:rsidR="00DA3372" w:rsidRPr="00DA3372" w:rsidRDefault="00DA3372" w:rsidP="168A7B02">
      <w:pPr>
        <w:spacing w:before="120" w:after="120" w:line="240" w:lineRule="auto"/>
        <w:rPr>
          <w:rFonts w:ascii="Verdana" w:eastAsia="Times New Roman" w:hAnsi="Verdana" w:cs="Times New Roman"/>
          <w:lang w:eastAsia="es-CR"/>
        </w:rPr>
      </w:pPr>
      <w:r w:rsidRPr="168A7B02">
        <w:rPr>
          <w:rFonts w:ascii="Verdana" w:eastAsia="Times New Roman" w:hAnsi="Verdana" w:cs="Calibri"/>
          <w:b/>
          <w:bCs/>
          <w:lang w:eastAsia="es-CR"/>
        </w:rPr>
        <w:t>ASUNTO: </w:t>
      </w:r>
      <w:r w:rsidRPr="168A7B02">
        <w:rPr>
          <w:rFonts w:ascii="Verdana" w:eastAsia="Times New Roman" w:hAnsi="Verdana" w:cs="Calibri"/>
          <w:lang w:eastAsia="es-CR"/>
        </w:rPr>
        <w:t>XXX</w:t>
      </w:r>
    </w:p>
    <w:p w14:paraId="539259C1" w14:textId="7B12E15B" w:rsidR="00DA3372" w:rsidRPr="00DA3372" w:rsidRDefault="00DA3372" w:rsidP="00DA3372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C6C7A" wp14:editId="40F7A774">
                <wp:simplePos x="0" y="0"/>
                <wp:positionH relativeFrom="column">
                  <wp:posOffset>-14270</wp:posOffset>
                </wp:positionH>
                <wp:positionV relativeFrom="paragraph">
                  <wp:posOffset>222276</wp:posOffset>
                </wp:positionV>
                <wp:extent cx="5738842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884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49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3839F0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7.5pt" to="450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" strokecolor="#00649b" strokeweight="1.5pt">
                <v:stroke joinstyle="miter"/>
              </v:line>
            </w:pict>
          </mc:Fallback>
        </mc:AlternateContent>
      </w:r>
    </w:p>
    <w:p w14:paraId="1F697B82" w14:textId="77777777" w:rsidR="00DA3372" w:rsidRPr="00DA3372" w:rsidRDefault="00DA3372" w:rsidP="00C049F8">
      <w:pPr>
        <w:shd w:val="clear" w:color="auto" w:fill="FFFFFF"/>
        <w:spacing w:line="240" w:lineRule="auto"/>
        <w:rPr>
          <w:rFonts w:ascii="Verdana" w:eastAsia="Verdana" w:hAnsi="Verdana" w:cstheme="majorHAnsi"/>
          <w:b/>
        </w:rPr>
      </w:pPr>
    </w:p>
    <w:p w14:paraId="52425A66" w14:textId="600307E8" w:rsidR="006855BF" w:rsidRDefault="00987991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  <w:r w:rsidRPr="00987991">
        <w:rPr>
          <w:rFonts w:ascii="Verdana" w:hAnsi="Verdana" w:cstheme="majorHAnsi"/>
        </w:rPr>
        <w:t>XXX</w:t>
      </w:r>
    </w:p>
    <w:p w14:paraId="6F5341D8" w14:textId="0321812E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3765726A" w14:textId="589B48F5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584AB22D" w14:textId="08248205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7B9CAE1D" w14:textId="037DF075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117E5F78" w14:textId="3002F5C0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7C9A85E9" w14:textId="0ACD3E61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7EDEC628" w14:textId="74B7BCEC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47D792A2" w14:textId="3903A9EB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5C9A6D84" w14:textId="1EF375E6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7CFEB445" w14:textId="076CB09F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6FC08492" w14:textId="0D38A98B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51CCF9A2" w14:textId="5271BE79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06A6B397" w14:textId="48A63845" w:rsid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</w:rPr>
      </w:pPr>
    </w:p>
    <w:p w14:paraId="6F5C308B" w14:textId="0C57A783" w:rsidR="00555F72" w:rsidRPr="00555F72" w:rsidRDefault="00555F72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>
        <w:rPr>
          <w:rFonts w:ascii="Verdana" w:hAnsi="Verdana" w:cstheme="majorHAnsi"/>
          <w:sz w:val="16"/>
        </w:rPr>
        <w:t>Indicar serie/subserie/expediente donde archivar</w:t>
      </w:r>
    </w:p>
    <w:sectPr w:rsidR="00555F72" w:rsidRPr="00555F7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1A3A7" w14:textId="77777777" w:rsidR="00F155DB" w:rsidRDefault="00F155DB" w:rsidP="00EA47B4">
      <w:pPr>
        <w:spacing w:after="0" w:line="240" w:lineRule="auto"/>
      </w:pPr>
      <w:r>
        <w:separator/>
      </w:r>
    </w:p>
  </w:endnote>
  <w:endnote w:type="continuationSeparator" w:id="0">
    <w:p w14:paraId="778FBD9F" w14:textId="77777777" w:rsidR="00F155DB" w:rsidRDefault="00F155DB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A312E5" w14:textId="77777777" w:rsidR="00F155DB" w:rsidRDefault="00F155DB" w:rsidP="00EA47B4">
      <w:pPr>
        <w:spacing w:after="0" w:line="240" w:lineRule="auto"/>
      </w:pPr>
      <w:r>
        <w:separator/>
      </w:r>
    </w:p>
  </w:footnote>
  <w:footnote w:type="continuationSeparator" w:id="0">
    <w:p w14:paraId="4427090E" w14:textId="77777777" w:rsidR="00F155DB" w:rsidRDefault="00F155DB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098CD41D" w:rsidR="00EF52B6" w:rsidRDefault="000071E7" w:rsidP="00663DD8">
    <w:pPr>
      <w:pStyle w:val="Encabezado"/>
    </w:pPr>
    <w:r>
      <w:rPr>
        <w:noProof/>
        <w:lang w:eastAsia="es-CR"/>
      </w:rPr>
      <w:drawing>
        <wp:inline distT="0" distB="0" distL="0" distR="0" wp14:anchorId="7AB218B3" wp14:editId="6DE34B8B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1BB748" w14:textId="77777777" w:rsidR="000071E7" w:rsidRDefault="000071E7" w:rsidP="000071E7">
    <w:pPr>
      <w:pStyle w:val="Encabezado"/>
      <w:jc w:val="right"/>
      <w:rPr>
        <w:rFonts w:ascii="Verdana" w:hAnsi="Verdana" w:cstheme="majorHAnsi"/>
        <w:sz w:val="20"/>
        <w:lang w:val="es-ES"/>
      </w:rPr>
    </w:pPr>
  </w:p>
  <w:p w14:paraId="53A78CC1" w14:textId="270CD071" w:rsidR="00676CB3" w:rsidRPr="000071E7" w:rsidRDefault="00676CB3" w:rsidP="000071E7">
    <w:pPr>
      <w:pStyle w:val="Encabezado"/>
      <w:jc w:val="right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0071E7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0071E7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071E7"/>
    <w:rsid w:val="000237FF"/>
    <w:rsid w:val="00024339"/>
    <w:rsid w:val="00040301"/>
    <w:rsid w:val="00075A77"/>
    <w:rsid w:val="0008754A"/>
    <w:rsid w:val="000D7006"/>
    <w:rsid w:val="001223A1"/>
    <w:rsid w:val="00130A8C"/>
    <w:rsid w:val="001519C9"/>
    <w:rsid w:val="001542D3"/>
    <w:rsid w:val="001766F1"/>
    <w:rsid w:val="00176A31"/>
    <w:rsid w:val="001831E8"/>
    <w:rsid w:val="001B4F7C"/>
    <w:rsid w:val="001E1C61"/>
    <w:rsid w:val="001E6887"/>
    <w:rsid w:val="001F2B6F"/>
    <w:rsid w:val="001F5AA7"/>
    <w:rsid w:val="00207CAF"/>
    <w:rsid w:val="002241DB"/>
    <w:rsid w:val="002617E7"/>
    <w:rsid w:val="0026377C"/>
    <w:rsid w:val="00283304"/>
    <w:rsid w:val="002D44BE"/>
    <w:rsid w:val="00302F3D"/>
    <w:rsid w:val="00382725"/>
    <w:rsid w:val="0038719E"/>
    <w:rsid w:val="00435615"/>
    <w:rsid w:val="00453232"/>
    <w:rsid w:val="004A4FCF"/>
    <w:rsid w:val="004B2BBA"/>
    <w:rsid w:val="005070E9"/>
    <w:rsid w:val="00522882"/>
    <w:rsid w:val="00540218"/>
    <w:rsid w:val="00555F72"/>
    <w:rsid w:val="00590A96"/>
    <w:rsid w:val="005A3A20"/>
    <w:rsid w:val="006367F2"/>
    <w:rsid w:val="00663DD8"/>
    <w:rsid w:val="00676CB3"/>
    <w:rsid w:val="006855BF"/>
    <w:rsid w:val="006C157F"/>
    <w:rsid w:val="006F246F"/>
    <w:rsid w:val="0071301E"/>
    <w:rsid w:val="00732B5B"/>
    <w:rsid w:val="00767E26"/>
    <w:rsid w:val="007A120A"/>
    <w:rsid w:val="007D1D6D"/>
    <w:rsid w:val="008305DF"/>
    <w:rsid w:val="008775A4"/>
    <w:rsid w:val="00986227"/>
    <w:rsid w:val="00987991"/>
    <w:rsid w:val="00994974"/>
    <w:rsid w:val="00AB4911"/>
    <w:rsid w:val="00AC1496"/>
    <w:rsid w:val="00AD3ECC"/>
    <w:rsid w:val="00AE28E4"/>
    <w:rsid w:val="00B229DA"/>
    <w:rsid w:val="00B27FAF"/>
    <w:rsid w:val="00B51CB7"/>
    <w:rsid w:val="00B57066"/>
    <w:rsid w:val="00B85F1A"/>
    <w:rsid w:val="00B95133"/>
    <w:rsid w:val="00BA7AE5"/>
    <w:rsid w:val="00BB2E58"/>
    <w:rsid w:val="00BF2239"/>
    <w:rsid w:val="00C044C9"/>
    <w:rsid w:val="00C049F8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A3372"/>
    <w:rsid w:val="00DB0B89"/>
    <w:rsid w:val="00DF1E06"/>
    <w:rsid w:val="00E34A44"/>
    <w:rsid w:val="00E633D2"/>
    <w:rsid w:val="00EA47B4"/>
    <w:rsid w:val="00EC4449"/>
    <w:rsid w:val="00ED4817"/>
    <w:rsid w:val="00EF2C8F"/>
    <w:rsid w:val="00EF52B6"/>
    <w:rsid w:val="00F13585"/>
    <w:rsid w:val="00F155DB"/>
    <w:rsid w:val="00F52979"/>
    <w:rsid w:val="00FB1FCD"/>
    <w:rsid w:val="00FD47C3"/>
    <w:rsid w:val="00FD6BC8"/>
    <w:rsid w:val="00FD7649"/>
    <w:rsid w:val="168A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apple-tab-span">
    <w:name w:val="apple-tab-span"/>
    <w:basedOn w:val="Fuentedeprrafopredeter"/>
    <w:rsid w:val="00DA3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266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Tatiana Sofia Irola Rojas</cp:lastModifiedBy>
  <cp:revision>21</cp:revision>
  <dcterms:created xsi:type="dcterms:W3CDTF">2024-07-01T15:55:00Z</dcterms:created>
  <dcterms:modified xsi:type="dcterms:W3CDTF">2025-01-31T14:27:00Z</dcterms:modified>
</cp:coreProperties>
</file>